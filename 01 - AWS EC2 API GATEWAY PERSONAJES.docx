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F3476" w14:textId="7C50D1EB" w:rsidR="00076B42" w:rsidRDefault="00A456CE" w:rsidP="00A456CE">
      <w:pPr>
        <w:jc w:val="center"/>
        <w:rPr>
          <w:b/>
          <w:bCs/>
          <w:u w:val="single"/>
        </w:rPr>
      </w:pPr>
      <w:r w:rsidRPr="00A456CE">
        <w:rPr>
          <w:b/>
          <w:bCs/>
          <w:u w:val="single"/>
        </w:rPr>
        <w:t xml:space="preserve">AWS </w:t>
      </w:r>
      <w:r w:rsidR="00306426">
        <w:rPr>
          <w:b/>
          <w:bCs/>
          <w:u w:val="single"/>
        </w:rPr>
        <w:t>EC2</w:t>
      </w:r>
      <w:r w:rsidR="00F11361">
        <w:rPr>
          <w:b/>
          <w:bCs/>
          <w:u w:val="single"/>
        </w:rPr>
        <w:t xml:space="preserve"> </w:t>
      </w:r>
      <w:r w:rsidR="00FF290E">
        <w:rPr>
          <w:b/>
          <w:bCs/>
          <w:u w:val="single"/>
        </w:rPr>
        <w:t>API GATEWAY PERSONAJES</w:t>
      </w:r>
    </w:p>
    <w:p w14:paraId="1EEA05A0" w14:textId="12E69203" w:rsidR="00A456CE" w:rsidRDefault="00A456CE" w:rsidP="00A456CE"/>
    <w:p w14:paraId="6439175A" w14:textId="429A1A8D" w:rsidR="00F11361" w:rsidRDefault="00A5289C" w:rsidP="00A456CE">
      <w:r>
        <w:t>Vamos a crear una aplicación Mvc Net Core que será la encargada de consumir nuestro Api Gateway en producción.</w:t>
      </w:r>
    </w:p>
    <w:p w14:paraId="74E8B25D" w14:textId="77777777" w:rsidR="00A5289C" w:rsidRDefault="00A5289C" w:rsidP="00A456CE"/>
    <w:p w14:paraId="5856C7DD" w14:textId="678EACA9" w:rsidR="00A5289C" w:rsidRDefault="00A5289C" w:rsidP="00A456CE">
      <w:r>
        <w:t>Dentro de dicha aplicación, tendremos la posibilidad de subir las imágenes de nuestros Personajes a un Bucket S3.</w:t>
      </w:r>
    </w:p>
    <w:p w14:paraId="1CA2DD74" w14:textId="77777777" w:rsidR="00A5289C" w:rsidRDefault="00A5289C" w:rsidP="00A456CE"/>
    <w:p w14:paraId="07752DDE" w14:textId="77DED7BA" w:rsidR="00A5289C" w:rsidRDefault="00A5289C" w:rsidP="00A456CE">
      <w:r>
        <w:t>Mostraremos las imágenes de los personajes a partir de dicho Bucket.</w:t>
      </w:r>
    </w:p>
    <w:p w14:paraId="14C11BD6" w14:textId="77777777" w:rsidR="00A5289C" w:rsidRDefault="00A5289C" w:rsidP="00A456CE"/>
    <w:p w14:paraId="22ADC84D" w14:textId="778CBFDD" w:rsidR="00A5289C" w:rsidRPr="00A5289C" w:rsidRDefault="00A5289C" w:rsidP="00A456CE">
      <w:pPr>
        <w:rPr>
          <w:b/>
          <w:bCs/>
        </w:rPr>
      </w:pPr>
      <w:r>
        <w:t xml:space="preserve">Comenzamos creando un nuevo bucket llamado </w:t>
      </w:r>
      <w:r>
        <w:rPr>
          <w:b/>
          <w:bCs/>
        </w:rPr>
        <w:t>bucket-personajes-labs</w:t>
      </w:r>
      <w:r>
        <w:t xml:space="preserve"> y debemos configurarlo como </w:t>
      </w:r>
      <w:r>
        <w:rPr>
          <w:b/>
          <w:bCs/>
        </w:rPr>
        <w:t>Public</w:t>
      </w:r>
    </w:p>
    <w:p w14:paraId="015143BD" w14:textId="77777777" w:rsidR="004565F6" w:rsidRDefault="004565F6" w:rsidP="00A456CE"/>
    <w:p w14:paraId="1C775789" w14:textId="4365D144" w:rsidR="00A5289C" w:rsidRDefault="00A5289C" w:rsidP="00A456CE">
      <w:r>
        <w:rPr>
          <w:noProof/>
        </w:rPr>
        <w:drawing>
          <wp:inline distT="0" distB="0" distL="0" distR="0" wp14:anchorId="3419E4A9" wp14:editId="7F45DB6B">
            <wp:extent cx="5400040" cy="846455"/>
            <wp:effectExtent l="0" t="0" r="0" b="0"/>
            <wp:docPr id="183504330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4330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E6CA" w14:textId="77777777" w:rsidR="00A5289C" w:rsidRDefault="00A5289C" w:rsidP="00A456CE"/>
    <w:p w14:paraId="535F6F5F" w14:textId="40DE75C7" w:rsidR="00A5289C" w:rsidRDefault="00A5289C" w:rsidP="00A456CE">
      <w:r>
        <w:rPr>
          <w:noProof/>
        </w:rPr>
        <w:drawing>
          <wp:inline distT="0" distB="0" distL="0" distR="0" wp14:anchorId="31593B5F" wp14:editId="6343AE03">
            <wp:extent cx="3764187" cy="2106511"/>
            <wp:effectExtent l="0" t="0" r="8255" b="8255"/>
            <wp:docPr id="16016243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4330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068" cy="21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115A" w14:textId="77777777" w:rsidR="00A5289C" w:rsidRDefault="00A5289C" w:rsidP="00A456CE"/>
    <w:p w14:paraId="50FE51C0" w14:textId="42593ABD" w:rsidR="00A5289C" w:rsidRDefault="00A5289C" w:rsidP="00A456CE">
      <w:r>
        <w:rPr>
          <w:noProof/>
        </w:rPr>
        <w:drawing>
          <wp:inline distT="0" distB="0" distL="0" distR="0" wp14:anchorId="742F483D" wp14:editId="55E120FC">
            <wp:extent cx="4011019" cy="3168630"/>
            <wp:effectExtent l="0" t="0" r="8890" b="0"/>
            <wp:docPr id="239808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8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1566" cy="317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9077" w14:textId="77777777" w:rsidR="00A5289C" w:rsidRDefault="00A5289C" w:rsidP="00A456CE"/>
    <w:p w14:paraId="0B79F791" w14:textId="2EA9415D" w:rsidR="00A5289C" w:rsidRDefault="00A5289C" w:rsidP="00A456CE">
      <w:r>
        <w:rPr>
          <w:noProof/>
        </w:rPr>
        <w:lastRenderedPageBreak/>
        <w:drawing>
          <wp:inline distT="0" distB="0" distL="0" distR="0" wp14:anchorId="2E3D4FFF" wp14:editId="1F1C53A1">
            <wp:extent cx="4012130" cy="2866616"/>
            <wp:effectExtent l="0" t="0" r="7620" b="0"/>
            <wp:docPr id="136602632" name="Imagen 1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2632" name="Imagen 1" descr="Texto, Escala de tiemp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869" cy="28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74B5" w14:textId="77777777" w:rsidR="00A5289C" w:rsidRDefault="00A5289C" w:rsidP="00A456CE"/>
    <w:p w14:paraId="2472E9E9" w14:textId="7B5B07CB" w:rsidR="00A5289C" w:rsidRDefault="00A5289C" w:rsidP="00A456CE">
      <w:r>
        <w:t>Una vez creado, tenemos que generar una política de acceso al Bucket para poder acceder a los elementos mediante URL.</w:t>
      </w:r>
    </w:p>
    <w:p w14:paraId="32182A10" w14:textId="77777777" w:rsidR="00A5289C" w:rsidRDefault="00A5289C" w:rsidP="00A456CE"/>
    <w:p w14:paraId="321956F7" w14:textId="054D97BD" w:rsidR="00A5289C" w:rsidRDefault="00A5289C" w:rsidP="00A456CE">
      <w:r>
        <w:rPr>
          <w:noProof/>
        </w:rPr>
        <w:drawing>
          <wp:inline distT="0" distB="0" distL="0" distR="0" wp14:anchorId="0CC2EF00" wp14:editId="20214B06">
            <wp:extent cx="3545404" cy="1549238"/>
            <wp:effectExtent l="0" t="0" r="0" b="0"/>
            <wp:docPr id="13834038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038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7241" cy="155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006E" w14:textId="77777777" w:rsidR="00A5289C" w:rsidRDefault="00A5289C" w:rsidP="00A456CE"/>
    <w:p w14:paraId="323C1403" w14:textId="4A4375A7" w:rsidR="00A5289C" w:rsidRDefault="00A5289C" w:rsidP="00A456CE">
      <w:r>
        <w:rPr>
          <w:noProof/>
        </w:rPr>
        <w:drawing>
          <wp:inline distT="0" distB="0" distL="0" distR="0" wp14:anchorId="19056DDF" wp14:editId="5E723B1E">
            <wp:extent cx="5400040" cy="1547495"/>
            <wp:effectExtent l="0" t="0" r="0" b="0"/>
            <wp:docPr id="10238946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46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F3FE" w14:textId="77777777" w:rsidR="00A5289C" w:rsidRDefault="00A5289C" w:rsidP="00A456CE"/>
    <w:p w14:paraId="64E282FD" w14:textId="36F4AA6B" w:rsidR="00A5289C" w:rsidRDefault="00A5289C" w:rsidP="00A456CE">
      <w:r>
        <w:rPr>
          <w:noProof/>
        </w:rPr>
        <w:drawing>
          <wp:inline distT="0" distB="0" distL="0" distR="0" wp14:anchorId="633AAB7D" wp14:editId="3143869B">
            <wp:extent cx="3124668" cy="1843789"/>
            <wp:effectExtent l="0" t="0" r="0" b="4445"/>
            <wp:docPr id="20742803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803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543" cy="18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AE87" w14:textId="77777777" w:rsidR="00A5289C" w:rsidRDefault="00A5289C" w:rsidP="00A456CE"/>
    <w:p w14:paraId="54379C0E" w14:textId="1DBD91A6" w:rsidR="00A5289C" w:rsidRDefault="00A5289C" w:rsidP="00A456CE">
      <w:r>
        <w:rPr>
          <w:noProof/>
        </w:rPr>
        <w:lastRenderedPageBreak/>
        <w:drawing>
          <wp:inline distT="0" distB="0" distL="0" distR="0" wp14:anchorId="0C894056" wp14:editId="2718314E">
            <wp:extent cx="4874931" cy="4074672"/>
            <wp:effectExtent l="0" t="0" r="1905" b="2540"/>
            <wp:docPr id="12506636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36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176" cy="4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313A" w14:textId="77777777" w:rsidR="00A5289C" w:rsidRDefault="00A5289C" w:rsidP="00A456CE"/>
    <w:p w14:paraId="30DA0DBF" w14:textId="35081EBB" w:rsidR="00A5289C" w:rsidRDefault="00A5289C" w:rsidP="00A456CE">
      <w:r>
        <w:rPr>
          <w:noProof/>
        </w:rPr>
        <w:drawing>
          <wp:inline distT="0" distB="0" distL="0" distR="0" wp14:anchorId="138FAE66" wp14:editId="21AF8068">
            <wp:extent cx="5400040" cy="702310"/>
            <wp:effectExtent l="0" t="0" r="0" b="2540"/>
            <wp:docPr id="13574607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60717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774A" w14:textId="77777777" w:rsidR="00A5289C" w:rsidRDefault="00A5289C" w:rsidP="00A456CE"/>
    <w:p w14:paraId="62E3DF29" w14:textId="6D6E8BB9" w:rsidR="00A5289C" w:rsidRDefault="00A5289C" w:rsidP="00A456CE">
      <w:r>
        <w:rPr>
          <w:noProof/>
        </w:rPr>
        <w:drawing>
          <wp:inline distT="0" distB="0" distL="0" distR="0" wp14:anchorId="44F33590" wp14:editId="6AF6ACE4">
            <wp:extent cx="4235412" cy="3557069"/>
            <wp:effectExtent l="0" t="0" r="0" b="5715"/>
            <wp:docPr id="2726458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458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3066" cy="356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73B2" w14:textId="76E6D9BC" w:rsidR="00730EC8" w:rsidRDefault="00730EC8" w:rsidP="00A456CE"/>
    <w:p w14:paraId="45630536" w14:textId="6E30D54A" w:rsidR="00730EC8" w:rsidRDefault="00730EC8" w:rsidP="00A456CE">
      <w:r>
        <w:lastRenderedPageBreak/>
        <w:t>Y veremos nuestro Bucket público</w:t>
      </w:r>
    </w:p>
    <w:p w14:paraId="010C8A2D" w14:textId="77777777" w:rsidR="00730EC8" w:rsidRDefault="00730EC8" w:rsidP="00A456CE"/>
    <w:p w14:paraId="5F8EADE2" w14:textId="1B7DF875" w:rsidR="00730EC8" w:rsidRDefault="00730EC8" w:rsidP="00A456CE">
      <w:r>
        <w:rPr>
          <w:noProof/>
        </w:rPr>
        <w:drawing>
          <wp:inline distT="0" distB="0" distL="0" distR="0" wp14:anchorId="4AB16E5B" wp14:editId="4F6A0CA2">
            <wp:extent cx="5400040" cy="332105"/>
            <wp:effectExtent l="0" t="0" r="0" b="0"/>
            <wp:docPr id="1015970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70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77A2" w14:textId="77777777" w:rsidR="00730EC8" w:rsidRDefault="00730EC8" w:rsidP="00A456CE"/>
    <w:p w14:paraId="286C543D" w14:textId="1B269F9F" w:rsidR="00730EC8" w:rsidRDefault="00730EC8" w:rsidP="00A456CE">
      <w:r>
        <w:t>Subimos nuestras imágenes a dicho Bucket</w:t>
      </w:r>
      <w:r w:rsidR="003763E9">
        <w:t xml:space="preserve"> y comprobamos que es funcional</w:t>
      </w:r>
    </w:p>
    <w:p w14:paraId="5909989B" w14:textId="77777777" w:rsidR="003763E9" w:rsidRDefault="003763E9" w:rsidP="00A456CE"/>
    <w:p w14:paraId="3B897593" w14:textId="7B842706" w:rsidR="003763E9" w:rsidRDefault="003763E9" w:rsidP="00A456CE">
      <w:r>
        <w:rPr>
          <w:noProof/>
        </w:rPr>
        <w:drawing>
          <wp:inline distT="0" distB="0" distL="0" distR="0" wp14:anchorId="17D9F882" wp14:editId="69E5CF26">
            <wp:extent cx="5400040" cy="3183890"/>
            <wp:effectExtent l="0" t="0" r="0" b="0"/>
            <wp:docPr id="2088971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7127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8270" w14:textId="77777777" w:rsidR="001F061C" w:rsidRDefault="001F061C" w:rsidP="00A456CE"/>
    <w:p w14:paraId="3A2C00E8" w14:textId="23F4747E" w:rsidR="001F061C" w:rsidRDefault="001F061C" w:rsidP="00A456CE">
      <w:r>
        <w:rPr>
          <w:noProof/>
        </w:rPr>
        <w:drawing>
          <wp:inline distT="0" distB="0" distL="0" distR="0" wp14:anchorId="7425C4EF" wp14:editId="2B35D31E">
            <wp:extent cx="5400040" cy="3623945"/>
            <wp:effectExtent l="0" t="0" r="0" b="0"/>
            <wp:docPr id="1947607313" name="Imagen 1" descr="Una imagen de un hombre con traje y corba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07313" name="Imagen 1" descr="Una imagen de un hombre con traje y corba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CF4" w14:textId="77777777" w:rsidR="003763E9" w:rsidRDefault="003763E9" w:rsidP="00A456CE"/>
    <w:p w14:paraId="3FB8AB5F" w14:textId="5FA17F19" w:rsidR="003763E9" w:rsidRPr="003763E9" w:rsidRDefault="003763E9" w:rsidP="00A456CE">
      <w:pPr>
        <w:rPr>
          <w:b/>
        </w:rPr>
      </w:pPr>
      <w:r>
        <w:t xml:space="preserve">Como vamos a probar el proyecto en LOCAL, incluimos nuestras claves de IAM de administrador dentro del sistema mediante </w:t>
      </w:r>
      <w:r>
        <w:rPr>
          <w:b/>
        </w:rPr>
        <w:t>aws configure</w:t>
      </w:r>
    </w:p>
    <w:p w14:paraId="7B3CD40A" w14:textId="77777777" w:rsidR="003763E9" w:rsidRDefault="003763E9" w:rsidP="00A456CE"/>
    <w:p w14:paraId="6DC8181B" w14:textId="7F800544" w:rsidR="003763E9" w:rsidRDefault="001F061C" w:rsidP="00A456CE">
      <w:r>
        <w:rPr>
          <w:noProof/>
        </w:rPr>
        <w:lastRenderedPageBreak/>
        <w:drawing>
          <wp:inline distT="0" distB="0" distL="0" distR="0" wp14:anchorId="6D56FCCF" wp14:editId="75D2DDED">
            <wp:extent cx="5400040" cy="1470660"/>
            <wp:effectExtent l="0" t="0" r="0" b="0"/>
            <wp:docPr id="16600677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67747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A3DD" w14:textId="77777777" w:rsidR="003763E9" w:rsidRDefault="003763E9" w:rsidP="00A456CE"/>
    <w:p w14:paraId="71442432" w14:textId="49EA632B" w:rsidR="003763E9" w:rsidRPr="001F061C" w:rsidRDefault="003763E9" w:rsidP="00A456CE">
      <w:pPr>
        <w:rPr>
          <w:b/>
          <w:bCs/>
        </w:rPr>
      </w:pPr>
      <w:r>
        <w:t xml:space="preserve">Creamos un nuevo proyecto llamado </w:t>
      </w:r>
      <w:r w:rsidR="001F061C">
        <w:t xml:space="preserve">Mvc Net Core llamado </w:t>
      </w:r>
      <w:r w:rsidR="001F061C">
        <w:rPr>
          <w:b/>
          <w:bCs/>
        </w:rPr>
        <w:t>MvcAWSApiPersonajes</w:t>
      </w:r>
    </w:p>
    <w:p w14:paraId="2EEE5EF4" w14:textId="77777777" w:rsidR="00730EC8" w:rsidRDefault="00730EC8" w:rsidP="00A456CE"/>
    <w:p w14:paraId="48E68A26" w14:textId="7B2D7C0E" w:rsidR="00730EC8" w:rsidRDefault="001F061C" w:rsidP="00A456CE">
      <w:r>
        <w:rPr>
          <w:noProof/>
        </w:rPr>
        <w:drawing>
          <wp:inline distT="0" distB="0" distL="0" distR="0" wp14:anchorId="1AFD1867" wp14:editId="7A9DEFDF">
            <wp:extent cx="3362325" cy="609600"/>
            <wp:effectExtent l="0" t="0" r="9525" b="0"/>
            <wp:docPr id="155905504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55043" name="Imagen 1" descr="Interfaz de usuario gráfica, Aplicación, Word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5082" w14:textId="77777777" w:rsidR="001F061C" w:rsidRDefault="001F061C" w:rsidP="00A456CE"/>
    <w:p w14:paraId="0315893E" w14:textId="48CF1F79" w:rsidR="001F061C" w:rsidRDefault="001F061C" w:rsidP="00A456CE">
      <w:r>
        <w:t xml:space="preserve">Agregamos </w:t>
      </w:r>
      <w:r w:rsidR="00CC5113">
        <w:t>los</w:t>
      </w:r>
      <w:r>
        <w:t xml:space="preserve"> siguiente</w:t>
      </w:r>
      <w:r w:rsidR="00CC5113">
        <w:t>s</w:t>
      </w:r>
      <w:r>
        <w:t xml:space="preserve"> Nuget</w:t>
      </w:r>
    </w:p>
    <w:p w14:paraId="4D722973" w14:textId="77777777" w:rsidR="001F061C" w:rsidRDefault="001F061C" w:rsidP="00A456CE"/>
    <w:p w14:paraId="186B0458" w14:textId="1C33C79E" w:rsidR="001F061C" w:rsidRDefault="001F061C" w:rsidP="00A456CE">
      <w:r>
        <w:rPr>
          <w:noProof/>
        </w:rPr>
        <w:drawing>
          <wp:inline distT="0" distB="0" distL="0" distR="0" wp14:anchorId="097DB219" wp14:editId="3C8C053B">
            <wp:extent cx="5400040" cy="510540"/>
            <wp:effectExtent l="0" t="0" r="0" b="3810"/>
            <wp:docPr id="33647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7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E8D0" w14:textId="32B73C12" w:rsidR="00CC5113" w:rsidRDefault="00CC5113" w:rsidP="00A456CE">
      <w:r>
        <w:rPr>
          <w:noProof/>
        </w:rPr>
        <w:drawing>
          <wp:inline distT="0" distB="0" distL="0" distR="0" wp14:anchorId="3A8847D2" wp14:editId="69844380">
            <wp:extent cx="5400040" cy="546100"/>
            <wp:effectExtent l="0" t="0" r="0" b="6350"/>
            <wp:docPr id="1059514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144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947B" w14:textId="77777777" w:rsidR="001F061C" w:rsidRDefault="001F061C" w:rsidP="00A456CE"/>
    <w:p w14:paraId="086EDB9D" w14:textId="6F4F2435" w:rsidR="001F061C" w:rsidRDefault="001F061C" w:rsidP="00A456CE">
      <w:r>
        <w:t xml:space="preserve">Sobre </w:t>
      </w:r>
      <w:proofErr w:type="gramStart"/>
      <w:r>
        <w:rPr>
          <w:b/>
          <w:bCs/>
        </w:rPr>
        <w:t>appsettings.json</w:t>
      </w:r>
      <w:proofErr w:type="gramEnd"/>
      <w:r>
        <w:t xml:space="preserve"> vamos a incluir las claves necesarias para trabajar.</w:t>
      </w:r>
    </w:p>
    <w:p w14:paraId="3B9072C1" w14:textId="77777777" w:rsidR="001F061C" w:rsidRDefault="001F061C" w:rsidP="00A456CE"/>
    <w:p w14:paraId="1FBCFD05" w14:textId="7FC2646A" w:rsidR="001F061C" w:rsidRDefault="001F061C" w:rsidP="00CC5113">
      <w:pPr>
        <w:pStyle w:val="Prrafodelista"/>
        <w:numPr>
          <w:ilvl w:val="0"/>
          <w:numId w:val="1"/>
        </w:numPr>
      </w:pPr>
      <w:r>
        <w:t>ApiPersonajes</w:t>
      </w:r>
    </w:p>
    <w:p w14:paraId="2F7E20A8" w14:textId="73D590ED" w:rsidR="001F061C" w:rsidRDefault="001F061C" w:rsidP="00CC5113">
      <w:pPr>
        <w:pStyle w:val="Prrafodelista"/>
        <w:numPr>
          <w:ilvl w:val="0"/>
          <w:numId w:val="1"/>
        </w:numPr>
      </w:pPr>
      <w:r>
        <w:t>S3BucketName</w:t>
      </w:r>
    </w:p>
    <w:p w14:paraId="38E4B29F" w14:textId="4CB790A5" w:rsidR="001F061C" w:rsidRPr="001F061C" w:rsidRDefault="001F061C" w:rsidP="00CC5113">
      <w:pPr>
        <w:pStyle w:val="Prrafodelista"/>
        <w:numPr>
          <w:ilvl w:val="0"/>
          <w:numId w:val="1"/>
        </w:numPr>
      </w:pPr>
      <w:r>
        <w:t>S3BucketUrl</w:t>
      </w:r>
    </w:p>
    <w:p w14:paraId="3253E723" w14:textId="77777777" w:rsidR="001F061C" w:rsidRDefault="001F061C" w:rsidP="00A456CE"/>
    <w:p w14:paraId="3B3BD68A" w14:textId="30D011B0" w:rsidR="001F061C" w:rsidRPr="001F061C" w:rsidRDefault="001F061C" w:rsidP="00A456CE">
      <w:pPr>
        <w:rPr>
          <w:b/>
          <w:bCs/>
        </w:rPr>
      </w:pPr>
      <w:r>
        <w:rPr>
          <w:b/>
          <w:bCs/>
        </w:rPr>
        <w:t>APPSETTINGS.JSON</w:t>
      </w:r>
    </w:p>
    <w:p w14:paraId="471E8D41" w14:textId="77777777" w:rsidR="001F061C" w:rsidRDefault="001F061C" w:rsidP="00A456CE"/>
    <w:p w14:paraId="668077DB" w14:textId="65200320" w:rsidR="001F061C" w:rsidRDefault="001F061C" w:rsidP="00A456CE">
      <w:r>
        <w:rPr>
          <w:noProof/>
        </w:rPr>
        <w:drawing>
          <wp:inline distT="0" distB="0" distL="0" distR="0" wp14:anchorId="1824DA4A" wp14:editId="0E2748BA">
            <wp:extent cx="5400040" cy="2094865"/>
            <wp:effectExtent l="0" t="0" r="0" b="635"/>
            <wp:docPr id="130977252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72526" name="Imagen 1" descr="Interfaz de usuario gráfica, Aplicación, Word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EA13" w14:textId="77777777" w:rsidR="001F061C" w:rsidRDefault="001F061C" w:rsidP="00A456CE"/>
    <w:p w14:paraId="2662E9BB" w14:textId="49C5560E" w:rsidR="00CC5113" w:rsidRDefault="00CC5113" w:rsidP="00A456CE">
      <w:pPr>
        <w:rPr>
          <w:b/>
          <w:bCs/>
        </w:rPr>
      </w:pPr>
      <w:r>
        <w:t xml:space="preserve">Sobre </w:t>
      </w:r>
      <w:r>
        <w:rPr>
          <w:b/>
          <w:bCs/>
        </w:rPr>
        <w:t>Models</w:t>
      </w:r>
      <w:r>
        <w:t xml:space="preserve">, creamos una nueva clase llamada </w:t>
      </w:r>
      <w:r>
        <w:rPr>
          <w:b/>
          <w:bCs/>
        </w:rPr>
        <w:t>Personaje</w:t>
      </w:r>
    </w:p>
    <w:p w14:paraId="6EE47B2A" w14:textId="77777777" w:rsidR="00CC5113" w:rsidRDefault="00CC5113" w:rsidP="00A456CE">
      <w:pPr>
        <w:rPr>
          <w:b/>
          <w:bCs/>
        </w:rPr>
      </w:pPr>
    </w:p>
    <w:p w14:paraId="4EBF08EE" w14:textId="5A1CB8E5" w:rsidR="00CC5113" w:rsidRPr="00CC5113" w:rsidRDefault="00CC5113" w:rsidP="00A456CE">
      <w:r>
        <w:rPr>
          <w:b/>
          <w:bCs/>
        </w:rPr>
        <w:t>PERSONAJE</w:t>
      </w:r>
    </w:p>
    <w:p w14:paraId="39898979" w14:textId="77777777" w:rsidR="00CC5113" w:rsidRDefault="00CC5113" w:rsidP="00A456CE"/>
    <w:p w14:paraId="687F57BE" w14:textId="77777777" w:rsidR="00CC5113" w:rsidRDefault="00CC5113" w:rsidP="00CC511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Personaje</w:t>
      </w:r>
    </w:p>
    <w:p w14:paraId="7855FFB1" w14:textId="77777777" w:rsidR="00CC5113" w:rsidRDefault="00CC5113" w:rsidP="00CC511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63F2A2E" w14:textId="77777777" w:rsidR="00CC5113" w:rsidRDefault="00CC5113" w:rsidP="00CC511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IdPersonaje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1041EA60" w14:textId="77777777" w:rsidR="00CC5113" w:rsidRDefault="00CC5113" w:rsidP="00CC511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Nombre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BC9192D" w14:textId="77777777" w:rsidR="00CC5113" w:rsidRDefault="00CC5113" w:rsidP="00CC511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Imagen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7CD7A4F1" w14:textId="77777777" w:rsidR="00CC5113" w:rsidRDefault="00CC5113" w:rsidP="00CC511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Descripcion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454B3A63" w14:textId="77DFAA55" w:rsidR="00CC5113" w:rsidRDefault="00CC5113" w:rsidP="00CC5113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4F630CF" w14:textId="77777777" w:rsidR="00CC5113" w:rsidRDefault="00CC5113" w:rsidP="00A456CE"/>
    <w:p w14:paraId="76E1E51F" w14:textId="689C0845" w:rsidR="001F061C" w:rsidRPr="001F061C" w:rsidRDefault="001F061C" w:rsidP="00A456CE">
      <w:pPr>
        <w:rPr>
          <w:b/>
          <w:bCs/>
        </w:rPr>
      </w:pPr>
      <w:r>
        <w:t xml:space="preserve">Creamos una nueva carpeta llamada </w:t>
      </w:r>
      <w:r>
        <w:rPr>
          <w:b/>
          <w:bCs/>
        </w:rPr>
        <w:t>Services</w:t>
      </w:r>
      <w:r>
        <w:t xml:space="preserve"> y una clase llamada </w:t>
      </w:r>
      <w:r>
        <w:rPr>
          <w:b/>
          <w:bCs/>
        </w:rPr>
        <w:t>ServiceApiPersonajes</w:t>
      </w:r>
    </w:p>
    <w:p w14:paraId="0460B2B7" w14:textId="77777777" w:rsidR="001F061C" w:rsidRDefault="001F061C" w:rsidP="00A456CE"/>
    <w:p w14:paraId="5E3B9C01" w14:textId="6B5F34C3" w:rsidR="00A5289C" w:rsidRPr="001F061C" w:rsidRDefault="001F061C" w:rsidP="00A456CE">
      <w:pPr>
        <w:rPr>
          <w:b/>
          <w:bCs/>
        </w:rPr>
      </w:pPr>
      <w:r>
        <w:rPr>
          <w:b/>
          <w:bCs/>
        </w:rPr>
        <w:t>SERVICEAPIPERSONAJES</w:t>
      </w:r>
    </w:p>
    <w:p w14:paraId="6E25C8FD" w14:textId="77777777" w:rsidR="00A5289C" w:rsidRDefault="00A5289C" w:rsidP="00A456CE"/>
    <w:p w14:paraId="24B81B68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ServiceApiPersonajes</w:t>
      </w:r>
    </w:p>
    <w:p w14:paraId="46003986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1ABB43B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UrlApi;</w:t>
      </w:r>
    </w:p>
    <w:p w14:paraId="032DFA27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MediaTypeWithQualityHeaderValue Header;</w:t>
      </w:r>
    </w:p>
    <w:p w14:paraId="15E25EEC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860326B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ServiceApiPersonajes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IConfiguration configuration)</w:t>
      </w:r>
    </w:p>
    <w:p w14:paraId="0D7B0393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344C391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.Header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</w:p>
    <w:p w14:paraId="400F6F1D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MediaTypeWithQualityHeaderValue(</w:t>
      </w:r>
      <w:r>
        <w:rPr>
          <w:rFonts w:ascii="Cascadia Mono" w:hAnsi="Cascadia Mono" w:cs="Cascadia Mono"/>
          <w:color w:val="A31515"/>
          <w:sz w:val="19"/>
          <w:szCs w:val="19"/>
        </w:rPr>
        <w:t>"application/json"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B26726B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.UrlApi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</w:t>
      </w:r>
    </w:p>
    <w:p w14:paraId="7D004643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configuration.GetValue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AWS:ApiPersonajes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947EEA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1D5932C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97BF9B8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Task&lt;T&gt; CallApiAsync&lt;</w:t>
      </w:r>
      <w:r>
        <w:rPr>
          <w:rFonts w:ascii="Cascadia Mono" w:hAnsi="Cascadia Mono" w:cs="Cascadia Mono"/>
          <w:color w:val="2B91AF"/>
          <w:sz w:val="19"/>
          <w:szCs w:val="19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request)</w:t>
      </w:r>
    </w:p>
    <w:p w14:paraId="1427CFB4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657E749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(HttpClient client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550AC85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2F72B5C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client.DefaultRequestHeaders.Clear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F470F02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.Header);</w:t>
      </w:r>
    </w:p>
    <w:p w14:paraId="4417AE79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urlRequest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.UrlApi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+ request;</w:t>
      </w:r>
    </w:p>
    <w:p w14:paraId="5B8D3444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HttpResponseMessage response =</w:t>
      </w:r>
    </w:p>
    <w:p w14:paraId="531B0C83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urlRequest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BBE870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D0EB46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7DECD6C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T data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response.Content.ReadAsAsync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&lt;T&gt;();</w:t>
      </w:r>
    </w:p>
    <w:p w14:paraId="497B7EC7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21BB6A44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DE8819B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BC0D50D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3FBA20F9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</w:rPr>
        <w:t>(T);</w:t>
      </w:r>
    </w:p>
    <w:p w14:paraId="628FD4B6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2E0254E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C03FD59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1B1B45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AF1FB0A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CreatePersonajeAsync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Personaje personaje)</w:t>
      </w:r>
    </w:p>
    <w:p w14:paraId="5038615C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FBDF24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(HttpClient client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62AC1DF3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005E420" w14:textId="6B5C4740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sz w:val="19"/>
          <w:szCs w:val="19"/>
        </w:rPr>
        <w:t>"api/</w:t>
      </w:r>
      <w:r w:rsidR="00185858">
        <w:rPr>
          <w:rFonts w:ascii="Cascadia Mono" w:hAnsi="Cascadia Mono" w:cs="Cascadia Mono"/>
          <w:color w:val="A31515"/>
          <w:sz w:val="19"/>
          <w:szCs w:val="19"/>
        </w:rPr>
        <w:t>personajes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0D41DD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client.DefaultRequestHeaders.Clear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0A4BBDE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client.DefaultRequestHeaders.Accept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.Add(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.Header);</w:t>
      </w:r>
    </w:p>
    <w:p w14:paraId="4AC7E95F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jsonPersonaje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JsonConvert.SerializeObject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(personaje);</w:t>
      </w:r>
    </w:p>
    <w:p w14:paraId="7250C46A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StringContent content =</w:t>
      </w:r>
    </w:p>
    <w:p w14:paraId="1F8C192F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StringContent(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jsonPersonaje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Encoding.UTF8, </w:t>
      </w:r>
      <w:r>
        <w:rPr>
          <w:rFonts w:ascii="Cascadia Mono" w:hAnsi="Cascadia Mono" w:cs="Cascadia Mono"/>
          <w:color w:val="A31515"/>
          <w:sz w:val="19"/>
          <w:szCs w:val="19"/>
        </w:rPr>
        <w:t>"application/json"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AEF185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HttpResponseMessage response =</w:t>
      </w:r>
    </w:p>
    <w:p w14:paraId="3E74662A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client.PostAsync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.UrlApi + request, content);</w:t>
      </w:r>
    </w:p>
    <w:p w14:paraId="128033D9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51D676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9D4368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52FE51E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Task&lt;List&lt;Personaje&gt;&gt;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GetPersonajesAsync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9757EF2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B93FBF5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sz w:val="19"/>
          <w:szCs w:val="19"/>
        </w:rPr>
        <w:t>"api/personajes"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35AB03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List&lt;Personaje&gt; personajes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.CallApiAsync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&lt;List&lt;Personaje&gt;&gt;(request);</w:t>
      </w:r>
    </w:p>
    <w:p w14:paraId="70EE7717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personajes;</w:t>
      </w:r>
    </w:p>
    <w:p w14:paraId="075BA7DE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43A286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7BED555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Task&lt;Personaje&gt;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FindPersonajeAsync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4F0AF1DF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1EDE99A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A31515"/>
          <w:sz w:val="19"/>
          <w:szCs w:val="19"/>
        </w:rPr>
        <w:t>"api/personajes/"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id;</w:t>
      </w:r>
    </w:p>
    <w:p w14:paraId="4F27A0DF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Personaje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personaje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.CallApiAsync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&lt;Personaje&gt;(request);</w:t>
      </w:r>
    </w:p>
    <w:p w14:paraId="3E536274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personaje;</w:t>
      </w:r>
    </w:p>
    <w:p w14:paraId="1FF4D502" w14:textId="77777777" w:rsidR="00745F8C" w:rsidRDefault="00745F8C" w:rsidP="00745F8C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1B61A46" w14:textId="0E9C718A" w:rsidR="00CC5113" w:rsidRDefault="00745F8C" w:rsidP="00745F8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A55082" w14:textId="77777777" w:rsidR="00745F8C" w:rsidRDefault="00745F8C" w:rsidP="00A456CE"/>
    <w:p w14:paraId="46E3D200" w14:textId="5B98CAB4" w:rsidR="00A5289C" w:rsidRDefault="00CC5113" w:rsidP="00A456CE">
      <w:pPr>
        <w:rPr>
          <w:b/>
          <w:bCs/>
        </w:rPr>
      </w:pPr>
      <w:r>
        <w:t xml:space="preserve">Sobre </w:t>
      </w:r>
      <w:r>
        <w:rPr>
          <w:b/>
          <w:bCs/>
        </w:rPr>
        <w:t>Controllers</w:t>
      </w:r>
      <w:r>
        <w:t xml:space="preserve"> creamos un nuevo controlador llamado </w:t>
      </w:r>
      <w:r>
        <w:rPr>
          <w:b/>
          <w:bCs/>
        </w:rPr>
        <w:t>PersonajesController</w:t>
      </w:r>
    </w:p>
    <w:p w14:paraId="745E05E9" w14:textId="77777777" w:rsidR="00CC5113" w:rsidRDefault="00CC5113" w:rsidP="00A456CE">
      <w:pPr>
        <w:rPr>
          <w:b/>
          <w:bCs/>
        </w:rPr>
      </w:pPr>
    </w:p>
    <w:p w14:paraId="16C0D474" w14:textId="5D6BFD6E" w:rsidR="00CC5113" w:rsidRPr="00CC5113" w:rsidRDefault="00CC5113" w:rsidP="00A456CE">
      <w:pPr>
        <w:rPr>
          <w:b/>
          <w:bCs/>
        </w:rPr>
      </w:pPr>
      <w:r>
        <w:rPr>
          <w:b/>
          <w:bCs/>
        </w:rPr>
        <w:t>PERSONAJESCONTROLLER</w:t>
      </w:r>
    </w:p>
    <w:p w14:paraId="4DB1F484" w14:textId="77777777" w:rsidR="00CC5113" w:rsidRDefault="00CC5113" w:rsidP="00A456CE"/>
    <w:p w14:paraId="713DFCF0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PersonajesController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Controller</w:t>
      </w:r>
    </w:p>
    <w:p w14:paraId="721D68B6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D47131D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ServiceApiPersonajes service;</w:t>
      </w:r>
    </w:p>
    <w:p w14:paraId="5AB52942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2FCAE34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PersonajesController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ServiceApiPersonajes service)</w:t>
      </w:r>
    </w:p>
    <w:p w14:paraId="62B3E9F0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B228F81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.service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service;</w:t>
      </w:r>
    </w:p>
    <w:p w14:paraId="67E8103E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CC40632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72E86AE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Task&lt;IActionResult&gt;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F184DE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28339AD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List&lt;Personaje&gt; personajes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.service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.GetPersonajesAsync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F487398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View(personajes);</w:t>
      </w:r>
    </w:p>
    <w:p w14:paraId="59876E93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BA9EDDF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1175025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Task&lt;IActionResult&gt;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Details(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id)</w:t>
      </w:r>
    </w:p>
    <w:p w14:paraId="766A3D88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4C77D0C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Personaje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personaje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.service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.FindPersonajeAsync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(id);</w:t>
      </w:r>
    </w:p>
    <w:p w14:paraId="5415174A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View(personaje);</w:t>
      </w:r>
    </w:p>
    <w:p w14:paraId="482B5B3B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57CF1C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DB1357F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IActionResult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25E182F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ED2B51D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7B04E8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E781D5C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10B2D9C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34E195AF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Task&lt;IActionResult&gt;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Personaje personaje) </w:t>
      </w:r>
    </w:p>
    <w:p w14:paraId="4D383683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901490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.service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.CreatePersonajeAsync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(personaje);</w:t>
      </w:r>
    </w:p>
    <w:p w14:paraId="32718B0A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EFD759" w14:textId="77777777" w:rsidR="000D5FF5" w:rsidRDefault="000D5FF5" w:rsidP="000D5FF5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3A2B29" w14:textId="34255912" w:rsidR="00CC5113" w:rsidRDefault="000D5FF5" w:rsidP="000D5FF5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9EE03C2" w14:textId="77777777" w:rsidR="00CC5113" w:rsidRDefault="00CC5113" w:rsidP="00A456CE"/>
    <w:p w14:paraId="797F410E" w14:textId="6EF6648D" w:rsidR="000D5FF5" w:rsidRPr="000D5FF5" w:rsidRDefault="000D5FF5" w:rsidP="00A456CE">
      <w:pPr>
        <w:rPr>
          <w:b/>
          <w:bCs/>
        </w:rPr>
      </w:pPr>
      <w:r>
        <w:t xml:space="preserve">Resolvemos las dependencias dentro de </w:t>
      </w:r>
      <w:r>
        <w:rPr>
          <w:b/>
          <w:bCs/>
        </w:rPr>
        <w:t>Program</w:t>
      </w:r>
    </w:p>
    <w:p w14:paraId="02599BD8" w14:textId="77777777" w:rsidR="000D5FF5" w:rsidRDefault="000D5FF5" w:rsidP="00A456CE"/>
    <w:p w14:paraId="67158DCF" w14:textId="391E3ECA" w:rsidR="000D5FF5" w:rsidRPr="000D5FF5" w:rsidRDefault="000D5FF5" w:rsidP="00A456CE">
      <w:pPr>
        <w:rPr>
          <w:b/>
          <w:bCs/>
        </w:rPr>
      </w:pPr>
      <w:r>
        <w:rPr>
          <w:b/>
          <w:bCs/>
        </w:rPr>
        <w:t>PROGRAM</w:t>
      </w:r>
    </w:p>
    <w:p w14:paraId="0B6A4ECC" w14:textId="77777777" w:rsidR="000D5FF5" w:rsidRDefault="000D5FF5" w:rsidP="00A456CE"/>
    <w:p w14:paraId="4DFE1777" w14:textId="46D2C182" w:rsidR="000D5FF5" w:rsidRDefault="004907FB" w:rsidP="00A456CE">
      <w:r>
        <w:rPr>
          <w:noProof/>
        </w:rPr>
        <w:lastRenderedPageBreak/>
        <w:drawing>
          <wp:inline distT="0" distB="0" distL="0" distR="0" wp14:anchorId="1E567836" wp14:editId="38935606">
            <wp:extent cx="5400040" cy="2042160"/>
            <wp:effectExtent l="0" t="0" r="0" b="0"/>
            <wp:docPr id="4458962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6252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B856" w14:textId="77777777" w:rsidR="004907FB" w:rsidRDefault="004907FB" w:rsidP="00A456CE"/>
    <w:p w14:paraId="0DC08633" w14:textId="15204714" w:rsidR="004907FB" w:rsidRPr="004907FB" w:rsidRDefault="004907FB" w:rsidP="00A456CE">
      <w:r>
        <w:t xml:space="preserve">Creamos las vistas con </w:t>
      </w:r>
      <w:r>
        <w:rPr>
          <w:b/>
          <w:bCs/>
        </w:rPr>
        <w:t>Scaffolding</w:t>
      </w:r>
      <w:r>
        <w:t xml:space="preserve"> </w:t>
      </w:r>
    </w:p>
    <w:p w14:paraId="01C68DE7" w14:textId="77777777" w:rsidR="000D5FF5" w:rsidRDefault="000D5FF5" w:rsidP="00A456CE"/>
    <w:p w14:paraId="2AEB9297" w14:textId="436A1023" w:rsidR="004907FB" w:rsidRPr="004907FB" w:rsidRDefault="004907FB" w:rsidP="00A456CE">
      <w:pPr>
        <w:rPr>
          <w:b/>
          <w:bCs/>
        </w:rPr>
      </w:pPr>
      <w:r>
        <w:rPr>
          <w:b/>
          <w:bCs/>
        </w:rPr>
        <w:t>INDEX.CSHTML</w:t>
      </w:r>
    </w:p>
    <w:p w14:paraId="43F55438" w14:textId="77777777" w:rsidR="004907FB" w:rsidRDefault="004907FB" w:rsidP="00A456CE"/>
    <w:p w14:paraId="5A3BDC2C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</w:rPr>
        <w:t>Personaje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57A60D2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2E13428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color:blue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49A8A2C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Personajes AWS Api Gateway Labs</w:t>
      </w:r>
    </w:p>
    <w:p w14:paraId="07B370D7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9FC8ABA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862B1E6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asp-controller</w:t>
      </w:r>
      <w:r>
        <w:rPr>
          <w:rFonts w:ascii="Cascadia Mono" w:hAnsi="Cascadia Mono" w:cs="Cascadia Mono"/>
          <w:color w:val="0000FF"/>
          <w:sz w:val="19"/>
          <w:szCs w:val="19"/>
        </w:rPr>
        <w:t>="Personajes"</w:t>
      </w:r>
    </w:p>
    <w:p w14:paraId="3D4FA477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="Create"&gt;</w:t>
      </w:r>
    </w:p>
    <w:p w14:paraId="33652FE4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Create New</w:t>
      </w:r>
    </w:p>
    <w:p w14:paraId="4BEAFC51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DE9C00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713670B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</w:t>
      </w: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2B91AF"/>
          <w:sz w:val="19"/>
          <w:szCs w:val="19"/>
        </w:rPr>
        <w:t>Personaje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personaje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Model){</w:t>
      </w:r>
      <w:proofErr w:type="gramEnd"/>
    </w:p>
    <w:p w14:paraId="4E64EFEE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18rem;"&gt;</w:t>
      </w:r>
    </w:p>
    <w:p w14:paraId="11555C9F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personaje.Imagen</w:t>
      </w:r>
      <w:proofErr w:type="spellEnd"/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-img-top"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alt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="..."&gt;</w:t>
      </w:r>
    </w:p>
    <w:p w14:paraId="12CF0D77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-body"&gt;</w:t>
      </w:r>
    </w:p>
    <w:p w14:paraId="2C444F92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-title"&gt;</w:t>
      </w:r>
      <w:r>
        <w:rPr>
          <w:rFonts w:ascii="Cascadia Mono" w:hAnsi="Cascadia Mono" w:cs="Cascadia Mono"/>
          <w:color w:val="000000"/>
          <w:sz w:val="19"/>
          <w:szCs w:val="19"/>
        </w:rPr>
        <w:t>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personaje.Nombre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AD5680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-text"&gt;</w:t>
      </w:r>
    </w:p>
    <w:p w14:paraId="3BDC4AC3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personaje.Descripcion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D2CE1A7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DD969BC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8BA0F43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4E85F7F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8FA176" w14:textId="77777777" w:rsidR="004907FB" w:rsidRDefault="004907FB" w:rsidP="00A456CE"/>
    <w:p w14:paraId="4065CDF4" w14:textId="396FE354" w:rsidR="004907FB" w:rsidRPr="004907FB" w:rsidRDefault="004907FB" w:rsidP="00A456CE">
      <w:pPr>
        <w:rPr>
          <w:b/>
          <w:bCs/>
        </w:rPr>
      </w:pPr>
      <w:r>
        <w:rPr>
          <w:b/>
          <w:bCs/>
        </w:rPr>
        <w:t>DETAILS.CSHTML</w:t>
      </w:r>
    </w:p>
    <w:p w14:paraId="49C4871A" w14:textId="77777777" w:rsidR="004907FB" w:rsidRDefault="004907FB" w:rsidP="00A456CE"/>
    <w:p w14:paraId="4564901B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r>
        <w:rPr>
          <w:rFonts w:ascii="Cascadia Mono" w:hAnsi="Cascadia Mono" w:cs="Cascadia Mono"/>
          <w:color w:val="2B91AF"/>
          <w:sz w:val="19"/>
          <w:szCs w:val="19"/>
        </w:rPr>
        <w:t>Personaje</w:t>
      </w:r>
    </w:p>
    <w:p w14:paraId="3DF93234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color:red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C07B8EE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Details</w:t>
      </w:r>
    </w:p>
    <w:p w14:paraId="6F4E333D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108E84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4383265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="width: 18rem;"&gt;</w:t>
      </w:r>
    </w:p>
    <w:p w14:paraId="5AF241BA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img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src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@Model.Imagen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-img-top"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alt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="..."&gt;</w:t>
      </w:r>
    </w:p>
    <w:p w14:paraId="1AD07223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-body"&gt;</w:t>
      </w:r>
    </w:p>
    <w:p w14:paraId="49B75BF7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-title"&gt;</w:t>
      </w:r>
      <w:r>
        <w:rPr>
          <w:rFonts w:ascii="Cascadia Mono" w:hAnsi="Cascadia Mono" w:cs="Cascadia Mono"/>
          <w:color w:val="000000"/>
          <w:sz w:val="19"/>
          <w:szCs w:val="19"/>
        </w:rPr>
        <w:t>@Model.Nombre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h5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A4FF5DD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-text"&gt;</w:t>
      </w:r>
    </w:p>
    <w:p w14:paraId="0897DEAE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@Model.Descripcion    </w:t>
      </w:r>
    </w:p>
    <w:p w14:paraId="45465FF3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DBC398" w14:textId="77777777" w:rsidR="004907FB" w:rsidRDefault="004907FB" w:rsidP="004907FB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23FCD2" w14:textId="04EB81A7" w:rsidR="004907FB" w:rsidRDefault="004907FB" w:rsidP="004907FB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30E970F" w14:textId="77777777" w:rsidR="004907FB" w:rsidRDefault="004907FB" w:rsidP="00A456CE"/>
    <w:p w14:paraId="44E71CAE" w14:textId="12C3001D" w:rsidR="004907FB" w:rsidRDefault="004907FB" w:rsidP="00A456CE">
      <w:r>
        <w:t>Ejecutamos y comprobamos su funcionamiento</w:t>
      </w:r>
    </w:p>
    <w:p w14:paraId="2D0A1F45" w14:textId="77777777" w:rsidR="004907FB" w:rsidRDefault="004907FB" w:rsidP="00A456CE"/>
    <w:p w14:paraId="7E64FD44" w14:textId="12B81CA1" w:rsidR="00040CD8" w:rsidRDefault="00040CD8" w:rsidP="00A456CE">
      <w:r>
        <w:lastRenderedPageBreak/>
        <w:t xml:space="preserve">A continuación, vamos a utilizar </w:t>
      </w:r>
      <w:r>
        <w:rPr>
          <w:b/>
          <w:bCs/>
        </w:rPr>
        <w:t>IConfiguration</w:t>
      </w:r>
      <w:r>
        <w:t xml:space="preserve"> para mostrar las imágenes libres de nuestro Bucket</w:t>
      </w:r>
    </w:p>
    <w:p w14:paraId="74465F92" w14:textId="77777777" w:rsidR="00040CD8" w:rsidRDefault="00040CD8" w:rsidP="00A456CE"/>
    <w:p w14:paraId="40E25A6E" w14:textId="059F15E1" w:rsidR="00040CD8" w:rsidRPr="00040CD8" w:rsidRDefault="00040CD8" w:rsidP="00A456CE">
      <w:pPr>
        <w:rPr>
          <w:b/>
          <w:bCs/>
        </w:rPr>
      </w:pPr>
      <w:r>
        <w:t xml:space="preserve">Incluimos las siguientes líneas dentro de </w:t>
      </w:r>
      <w:r>
        <w:rPr>
          <w:b/>
          <w:bCs/>
        </w:rPr>
        <w:t>Index.cshtml</w:t>
      </w:r>
      <w:r>
        <w:t xml:space="preserve"> y </w:t>
      </w:r>
      <w:r>
        <w:rPr>
          <w:b/>
          <w:bCs/>
        </w:rPr>
        <w:t>Details.cshtml</w:t>
      </w:r>
    </w:p>
    <w:p w14:paraId="5B56E6D8" w14:textId="77777777" w:rsidR="004907FB" w:rsidRDefault="004907FB" w:rsidP="00A456CE"/>
    <w:p w14:paraId="7FE105A9" w14:textId="77777777" w:rsidR="00040CD8" w:rsidRDefault="00040CD8" w:rsidP="00040C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@inject </w:t>
      </w:r>
      <w:r>
        <w:rPr>
          <w:rFonts w:ascii="Cascadia Mono" w:hAnsi="Cascadia Mono" w:cs="Cascadia Mono"/>
          <w:color w:val="2B91AF"/>
          <w:sz w:val="19"/>
          <w:szCs w:val="19"/>
        </w:rPr>
        <w:t>IConfiguration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configuration</w:t>
      </w:r>
    </w:p>
    <w:p w14:paraId="76A3183B" w14:textId="77777777" w:rsidR="00040CD8" w:rsidRDefault="00040CD8" w:rsidP="00040C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9E588BE" w14:textId="77777777" w:rsidR="00040CD8" w:rsidRDefault="00040CD8" w:rsidP="00040C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25BBBDDD" w14:textId="77777777" w:rsidR="00040CD8" w:rsidRDefault="00040CD8" w:rsidP="00040CD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UrlS3Bucket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configuration.GetValue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r>
        <w:rPr>
          <w:rFonts w:ascii="Cascadia Mono" w:hAnsi="Cascadia Mono" w:cs="Cascadia Mono"/>
          <w:color w:val="A31515"/>
          <w:sz w:val="19"/>
          <w:szCs w:val="19"/>
        </w:rPr>
        <w:t>"AWS:S3BuckerUrl"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1C760E" w14:textId="2E6F7CC9" w:rsidR="00040CD8" w:rsidRDefault="00040CD8" w:rsidP="00040CD8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48C289" w14:textId="77777777" w:rsidR="00040CD8" w:rsidRDefault="00040CD8" w:rsidP="00A456CE"/>
    <w:p w14:paraId="3DBE597B" w14:textId="7137649A" w:rsidR="00883B70" w:rsidRDefault="00883B70" w:rsidP="00A456CE">
      <w:r>
        <w:t>Ahora vamos a realizar la funcionalidad para poder subir imágenes a nuestro Bucket.</w:t>
      </w:r>
    </w:p>
    <w:p w14:paraId="369CD562" w14:textId="77777777" w:rsidR="00883B70" w:rsidRDefault="00883B70" w:rsidP="00A456CE"/>
    <w:p w14:paraId="1C076EB2" w14:textId="76042CEE" w:rsidR="00883B70" w:rsidRDefault="00883B70" w:rsidP="00A456CE">
      <w:r>
        <w:t>Para ello, instalamos los siguientes Nuget</w:t>
      </w:r>
    </w:p>
    <w:p w14:paraId="5A72CECE" w14:textId="77777777" w:rsidR="00883B70" w:rsidRDefault="00883B70" w:rsidP="00A456CE"/>
    <w:p w14:paraId="707E09EA" w14:textId="618B9538" w:rsidR="00883B70" w:rsidRDefault="00883B70" w:rsidP="00A456CE">
      <w:r>
        <w:rPr>
          <w:noProof/>
        </w:rPr>
        <w:drawing>
          <wp:inline distT="0" distB="0" distL="0" distR="0" wp14:anchorId="42E86DF2" wp14:editId="60489E72">
            <wp:extent cx="5400040" cy="503555"/>
            <wp:effectExtent l="0" t="0" r="0" b="0"/>
            <wp:docPr id="772575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757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61CC" w14:textId="4A56C2D0" w:rsidR="00883B70" w:rsidRDefault="00883B70" w:rsidP="00A456CE">
      <w:r>
        <w:rPr>
          <w:noProof/>
        </w:rPr>
        <w:drawing>
          <wp:inline distT="0" distB="0" distL="0" distR="0" wp14:anchorId="7D7C931B" wp14:editId="12CA6AF6">
            <wp:extent cx="5400040" cy="503555"/>
            <wp:effectExtent l="0" t="0" r="0" b="0"/>
            <wp:docPr id="2067295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95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259" w14:textId="77777777" w:rsidR="00883B70" w:rsidRDefault="00883B70" w:rsidP="00A456CE"/>
    <w:p w14:paraId="639C92DD" w14:textId="429977A0" w:rsidR="00883B70" w:rsidRPr="00D844C4" w:rsidRDefault="00D844C4" w:rsidP="00A456CE">
      <w:pPr>
        <w:rPr>
          <w:b/>
          <w:bCs/>
        </w:rPr>
      </w:pPr>
      <w:r>
        <w:t xml:space="preserve">Sobre </w:t>
      </w:r>
      <w:r>
        <w:rPr>
          <w:b/>
          <w:bCs/>
        </w:rPr>
        <w:t>Services</w:t>
      </w:r>
      <w:r>
        <w:t xml:space="preserve"> creamos una nueva clase llamada </w:t>
      </w:r>
      <w:r>
        <w:rPr>
          <w:b/>
          <w:bCs/>
        </w:rPr>
        <w:t>ServiceStorageAWS</w:t>
      </w:r>
    </w:p>
    <w:p w14:paraId="27C10A50" w14:textId="77777777" w:rsidR="00D844C4" w:rsidRDefault="00D844C4" w:rsidP="00A456CE"/>
    <w:p w14:paraId="4F73FB10" w14:textId="44BE1C9F" w:rsidR="00D844C4" w:rsidRPr="00D844C4" w:rsidRDefault="00D844C4" w:rsidP="00A456CE">
      <w:pPr>
        <w:rPr>
          <w:b/>
          <w:bCs/>
        </w:rPr>
      </w:pPr>
      <w:r>
        <w:rPr>
          <w:b/>
          <w:bCs/>
        </w:rPr>
        <w:t>SERVICESTORAGEAWS</w:t>
      </w:r>
    </w:p>
    <w:p w14:paraId="4E5AD59E" w14:textId="77777777" w:rsidR="00D844C4" w:rsidRDefault="00D844C4" w:rsidP="00A456CE"/>
    <w:p w14:paraId="33E15D3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ServiceStorageAWS</w:t>
      </w:r>
    </w:p>
    <w:p w14:paraId="67C0E82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E96373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BucketName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D040A6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374CDEDF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IAmazonS3 ClientS3;</w:t>
      </w:r>
    </w:p>
    <w:p w14:paraId="1B0EDE3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ServiceStorageAWS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IConfiguration configuration</w:t>
      </w:r>
    </w:p>
    <w:p w14:paraId="246EB4BA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, IAmazonS3 clientS3)</w:t>
      </w:r>
    </w:p>
    <w:p w14:paraId="4617FC8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13F2F98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.BucketName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configuration.GetValue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1011935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AWS:S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3BucketName"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4D4DA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3 = clientS3;</w:t>
      </w:r>
    </w:p>
    <w:p w14:paraId="69A83D6E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6498F48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F0AB3B0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//COMENZAMOS SUBIENDO FICHEROS AL BUCKET</w:t>
      </w:r>
    </w:p>
    <w:p w14:paraId="589C74ED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//NECESITAMOS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Stream y un Key/Value</w:t>
      </w:r>
    </w:p>
    <w:p w14:paraId="053E8A08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B4217E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UploadFileAsync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Stream stream)</w:t>
      </w:r>
    </w:p>
    <w:p w14:paraId="419B6E8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2EB1B3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PutObjectRequest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request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PutObjectRequest</w:t>
      </w:r>
      <w:proofErr w:type="spellEnd"/>
    </w:p>
    <w:p w14:paraId="107ECF7D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EABA16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InputStream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stream,</w:t>
      </w:r>
    </w:p>
    <w:p w14:paraId="26F1E05F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Key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8395216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BucketName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.BucketName</w:t>
      </w:r>
      <w:proofErr w:type="spellEnd"/>
      <w:proofErr w:type="gramEnd"/>
    </w:p>
    <w:p w14:paraId="3A0EEAF6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};</w:t>
      </w:r>
    </w:p>
    <w:p w14:paraId="6958B87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//DEBEMOS OBTENER UNA RESPUESTA CON EL MISMO TIPO </w:t>
      </w:r>
    </w:p>
    <w:p w14:paraId="0BA93939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//DE REQUEST</w:t>
      </w:r>
    </w:p>
    <w:p w14:paraId="7604F59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PutObjectResponse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response =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</w:p>
    <w:p w14:paraId="374E1F9C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.ClientS3.PutObjectAsync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(request);</w:t>
      </w:r>
    </w:p>
    <w:p w14:paraId="4B1F6C6D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response.HttpStatusCode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System.Net.HttpStatusCode.OK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8F79C0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3E80A9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DA98EE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329AB83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0A5C49E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{</w:t>
      </w:r>
    </w:p>
    <w:p w14:paraId="127496FA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D0A36E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81A65AF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A168C6" w14:textId="57BBE9A7" w:rsidR="00D844C4" w:rsidRDefault="00616443" w:rsidP="00616443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5B1BE67" w14:textId="77777777" w:rsidR="00D844C4" w:rsidRDefault="00D844C4" w:rsidP="00A456CE"/>
    <w:p w14:paraId="0D244C07" w14:textId="2EEA069C" w:rsidR="00616443" w:rsidRPr="00616443" w:rsidRDefault="00616443" w:rsidP="00A456CE">
      <w:pPr>
        <w:rPr>
          <w:b/>
          <w:bCs/>
        </w:rPr>
      </w:pPr>
      <w:r>
        <w:t xml:space="preserve">Modificamos la vista </w:t>
      </w:r>
      <w:r>
        <w:rPr>
          <w:b/>
          <w:bCs/>
        </w:rPr>
        <w:t>Create.cshtml</w:t>
      </w:r>
    </w:p>
    <w:p w14:paraId="4CDCE9D5" w14:textId="77777777" w:rsidR="00616443" w:rsidRDefault="00616443" w:rsidP="00A456CE"/>
    <w:p w14:paraId="6A12E94D" w14:textId="17A36BDE" w:rsidR="00616443" w:rsidRPr="00616443" w:rsidRDefault="00616443" w:rsidP="00A456CE">
      <w:pPr>
        <w:rPr>
          <w:b/>
          <w:bCs/>
        </w:rPr>
      </w:pPr>
      <w:r>
        <w:rPr>
          <w:b/>
          <w:bCs/>
        </w:rPr>
        <w:t>CREATE.CSHTML</w:t>
      </w:r>
    </w:p>
    <w:p w14:paraId="28EB15FA" w14:textId="77777777" w:rsidR="00616443" w:rsidRDefault="00616443" w:rsidP="00A456CE"/>
    <w:p w14:paraId="4DEFCE56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@model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MvcAWSApiPersonajes.Models.</w:t>
      </w:r>
      <w:r>
        <w:rPr>
          <w:rFonts w:ascii="Cascadia Mono" w:hAnsi="Cascadia Mono" w:cs="Cascadia Mono"/>
          <w:color w:val="2B91AF"/>
          <w:sz w:val="19"/>
          <w:szCs w:val="19"/>
        </w:rPr>
        <w:t>Personaje</w:t>
      </w:r>
      <w:proofErr w:type="spellEnd"/>
      <w:proofErr w:type="gramEnd"/>
    </w:p>
    <w:p w14:paraId="03CBA13F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5F5A5DC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@{</w:t>
      </w:r>
    </w:p>
    <w:p w14:paraId="2BE8B6B3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ViewData[</w:t>
      </w:r>
      <w:r>
        <w:rPr>
          <w:rFonts w:ascii="Cascadia Mono" w:hAnsi="Cascadia Mono" w:cs="Cascadia Mono"/>
          <w:color w:val="A31515"/>
          <w:sz w:val="19"/>
          <w:szCs w:val="19"/>
        </w:rPr>
        <w:t>"Title"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] = </w:t>
      </w:r>
      <w:r>
        <w:rPr>
          <w:rFonts w:ascii="Cascadia Mono" w:hAnsi="Cascadia Mono" w:cs="Cascadia Mono"/>
          <w:color w:val="A31515"/>
          <w:sz w:val="19"/>
          <w:szCs w:val="19"/>
        </w:rPr>
        <w:t>"Create"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B5B956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93D695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19BF0C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Create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h1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705290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E1C4377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Personaje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h4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550E77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318A3BA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534DEEC3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="col-md-4"&gt;</w:t>
      </w:r>
    </w:p>
    <w:p w14:paraId="6FCD80A9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="Create"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enctype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multipart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/form-data"&gt;</w:t>
      </w:r>
    </w:p>
    <w:p w14:paraId="39CDBAB9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validation</w:t>
      </w:r>
      <w:proofErr w:type="spellEnd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-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ModelOnly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danger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81114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0680312D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Nombre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EB4C28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Nombre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23D59F4E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validation</w:t>
      </w:r>
      <w:proofErr w:type="spellEnd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Nombre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danger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4D481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D311D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0C5F3DA5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Imagen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="control-label"&gt;&lt;/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CC97B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Imagen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0FE43659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validation</w:t>
      </w:r>
      <w:proofErr w:type="spellEnd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sz w:val="19"/>
          <w:szCs w:val="19"/>
        </w:rPr>
        <w:t>Imagen</w:t>
      </w:r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danger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05AE07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1F2172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0F6E765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Descripción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BE3B7A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textarea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descripcion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="form-control"&gt;&lt;/</w:t>
      </w:r>
      <w:r>
        <w:rPr>
          <w:rFonts w:ascii="Cascadia Mono" w:hAnsi="Cascadia Mono" w:cs="Cascadia Mono"/>
          <w:color w:val="800000"/>
          <w:sz w:val="19"/>
          <w:szCs w:val="19"/>
        </w:rPr>
        <w:t>textarea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FC6B51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</w:t>
      </w:r>
      <w:proofErr w:type="spellStart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validation</w:t>
      </w:r>
      <w:proofErr w:type="spellEnd"/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-for</w:t>
      </w:r>
      <w:r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Descripcion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="text-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danger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"&gt;&lt;/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span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DAE04E0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FDE85B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>Seleccione una Imagen para el personaje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label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C7C2E0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="file"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="form-control"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548BE0B8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="form-group"&gt;</w:t>
      </w:r>
    </w:p>
    <w:p w14:paraId="1538C86A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input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type</w:t>
      </w:r>
      <w:r>
        <w:rPr>
          <w:rFonts w:ascii="Cascadia Mono" w:hAnsi="Cascadia Mono" w:cs="Cascadia Mono"/>
          <w:color w:val="0000FF"/>
          <w:sz w:val="19"/>
          <w:szCs w:val="19"/>
        </w:rPr>
        <w:t>="submit"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value</w:t>
      </w:r>
      <w:r>
        <w:rPr>
          <w:rFonts w:ascii="Cascadia Mono" w:hAnsi="Cascadia Mono" w:cs="Cascadia Mono"/>
          <w:color w:val="0000FF"/>
          <w:sz w:val="19"/>
          <w:szCs w:val="19"/>
        </w:rPr>
        <w:t>="Create"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/&gt;</w:t>
      </w:r>
    </w:p>
    <w:p w14:paraId="3E6D4E9E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6DE183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C711776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9DDE8A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86F285B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B6BE4D4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5367495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asp-action</w:t>
      </w:r>
      <w:r>
        <w:rPr>
          <w:rFonts w:ascii="Cascadia Mono" w:hAnsi="Cascadia Mono" w:cs="Cascadia Mono"/>
          <w:color w:val="0000FF"/>
          <w:sz w:val="19"/>
          <w:szCs w:val="19"/>
        </w:rPr>
        <w:t>="Index"&gt;</w:t>
      </w:r>
      <w:r>
        <w:rPr>
          <w:rFonts w:ascii="Cascadia Mono" w:hAnsi="Cascadia Mono" w:cs="Cascadia Mono"/>
          <w:color w:val="000000"/>
          <w:sz w:val="19"/>
          <w:szCs w:val="19"/>
        </w:rPr>
        <w:t>Back to List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a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232A42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118ED50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454C68B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@section Scripts {</w:t>
      </w:r>
    </w:p>
    <w:p w14:paraId="335189FB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@{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Html.RenderPartialAsync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"_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ValidationScriptsPartial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);}</w:t>
      </w:r>
    </w:p>
    <w:p w14:paraId="5A272C19" w14:textId="77777777" w:rsidR="00616443" w:rsidRDefault="00616443" w:rsidP="0061644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38C8E8" w14:textId="77777777" w:rsidR="00616443" w:rsidRDefault="00616443" w:rsidP="00A456CE"/>
    <w:p w14:paraId="3F3F973A" w14:textId="03C2D53A" w:rsidR="00616443" w:rsidRPr="008E79A9" w:rsidRDefault="00616443" w:rsidP="00A456CE">
      <w:r>
        <w:lastRenderedPageBreak/>
        <w:t xml:space="preserve">Modificamos el método </w:t>
      </w:r>
      <w:r>
        <w:rPr>
          <w:b/>
          <w:bCs/>
        </w:rPr>
        <w:t>Create</w:t>
      </w:r>
      <w:r>
        <w:t xml:space="preserve"> de </w:t>
      </w:r>
      <w:r>
        <w:rPr>
          <w:b/>
          <w:bCs/>
        </w:rPr>
        <w:t>PersonajesController</w:t>
      </w:r>
      <w:r w:rsidR="008E79A9">
        <w:t xml:space="preserve"> y su constructor</w:t>
      </w:r>
    </w:p>
    <w:p w14:paraId="4C2089A9" w14:textId="77777777" w:rsidR="00616443" w:rsidRDefault="00616443" w:rsidP="00A456CE">
      <w:pPr>
        <w:rPr>
          <w:b/>
          <w:bCs/>
        </w:rPr>
      </w:pPr>
    </w:p>
    <w:p w14:paraId="27580511" w14:textId="0500A218" w:rsidR="00616443" w:rsidRPr="00616443" w:rsidRDefault="00616443" w:rsidP="00A456CE">
      <w:pPr>
        <w:rPr>
          <w:b/>
          <w:bCs/>
        </w:rPr>
      </w:pPr>
      <w:r>
        <w:rPr>
          <w:b/>
          <w:bCs/>
        </w:rPr>
        <w:t>PERSONAJESCONTROLLER</w:t>
      </w:r>
    </w:p>
    <w:p w14:paraId="669D07B2" w14:textId="77777777" w:rsidR="00616443" w:rsidRDefault="00616443" w:rsidP="00A456CE"/>
    <w:p w14:paraId="537DEE9A" w14:textId="47B4A428" w:rsidR="008E79A9" w:rsidRDefault="008E79A9" w:rsidP="00A456CE">
      <w:r>
        <w:rPr>
          <w:noProof/>
        </w:rPr>
        <w:drawing>
          <wp:inline distT="0" distB="0" distL="0" distR="0" wp14:anchorId="780A7B5A" wp14:editId="2B9B31D3">
            <wp:extent cx="3343451" cy="1832136"/>
            <wp:effectExtent l="0" t="0" r="0" b="0"/>
            <wp:docPr id="100840302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03023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7725" cy="18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558" w14:textId="77777777" w:rsidR="008E79A9" w:rsidRDefault="008E79A9" w:rsidP="00A456CE"/>
    <w:p w14:paraId="0BB4F1F0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[HttpPost]</w:t>
      </w:r>
    </w:p>
    <w:p w14:paraId="37B24CCB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Task&lt;IActionResult&gt;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Create(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Personaje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personaje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IFormFile file) </w:t>
      </w:r>
    </w:p>
    <w:p w14:paraId="4E38E1F6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7416884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personaje.Imagen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537B1A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(Stream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file.OpenReadStream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54A664B1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E71C8C0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.serviceStorage.UploadFileAsync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personaje.Imagen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stream);</w:t>
      </w:r>
    </w:p>
    <w:p w14:paraId="3E2F1730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F995113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.service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.CreatePersonajeAsync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(personaje);</w:t>
      </w:r>
    </w:p>
    <w:p w14:paraId="27C80811" w14:textId="77777777" w:rsidR="008E79A9" w:rsidRDefault="008E79A9" w:rsidP="008E79A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RedirectToAction(</w:t>
      </w:r>
      <w:r>
        <w:rPr>
          <w:rFonts w:ascii="Cascadia Mono" w:hAnsi="Cascadia Mono" w:cs="Cascadia Mono"/>
          <w:color w:val="A31515"/>
          <w:sz w:val="19"/>
          <w:szCs w:val="19"/>
        </w:rPr>
        <w:t>"Index"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525E5B3" w14:textId="3FEA3690" w:rsidR="008E79A9" w:rsidRDefault="008E79A9" w:rsidP="008E79A9"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CE5AEE9" w14:textId="77777777" w:rsidR="00616443" w:rsidRDefault="00616443" w:rsidP="00A456CE"/>
    <w:p w14:paraId="6E9198D2" w14:textId="3830E293" w:rsidR="008E79A9" w:rsidRPr="008E79A9" w:rsidRDefault="008E79A9" w:rsidP="00A456CE">
      <w:pPr>
        <w:rPr>
          <w:b/>
          <w:bCs/>
        </w:rPr>
      </w:pPr>
      <w:r>
        <w:t xml:space="preserve">Resolvemos las dependencias dentro de </w:t>
      </w:r>
      <w:r>
        <w:rPr>
          <w:b/>
          <w:bCs/>
        </w:rPr>
        <w:t>Program</w:t>
      </w:r>
    </w:p>
    <w:p w14:paraId="2194AFD0" w14:textId="77777777" w:rsidR="00616443" w:rsidRDefault="00616443" w:rsidP="00A456CE"/>
    <w:p w14:paraId="75388427" w14:textId="007BC1AE" w:rsidR="008E79A9" w:rsidRPr="008E79A9" w:rsidRDefault="008E79A9" w:rsidP="00A456CE">
      <w:pPr>
        <w:rPr>
          <w:b/>
          <w:bCs/>
        </w:rPr>
      </w:pPr>
      <w:r>
        <w:rPr>
          <w:b/>
          <w:bCs/>
        </w:rPr>
        <w:t>PROGRAM</w:t>
      </w:r>
    </w:p>
    <w:p w14:paraId="355889A5" w14:textId="77777777" w:rsidR="00616443" w:rsidRDefault="00616443" w:rsidP="00A456CE"/>
    <w:p w14:paraId="79902E5B" w14:textId="3B76BE48" w:rsidR="008E79A9" w:rsidRDefault="008E79A9" w:rsidP="00A456CE">
      <w:r>
        <w:rPr>
          <w:noProof/>
        </w:rPr>
        <w:drawing>
          <wp:inline distT="0" distB="0" distL="0" distR="0" wp14:anchorId="556EB037" wp14:editId="16C1C037">
            <wp:extent cx="4011019" cy="1600351"/>
            <wp:effectExtent l="0" t="0" r="8890" b="0"/>
            <wp:docPr id="153639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75" name="Imagen 1" descr="Interfaz de usuario gráfica,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1589" cy="16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4D09" w14:textId="77777777" w:rsidR="008E79A9" w:rsidRDefault="008E79A9" w:rsidP="00A456CE"/>
    <w:p w14:paraId="391FD11E" w14:textId="31DBABA6" w:rsidR="008E79A9" w:rsidRDefault="008E79A9" w:rsidP="00A456CE">
      <w:r>
        <w:t>Y ya tendremos toda la aplicación funcional con S3 y Api Gateway</w:t>
      </w:r>
    </w:p>
    <w:p w14:paraId="6E2D5904" w14:textId="77777777" w:rsidR="008E79A9" w:rsidRDefault="008E79A9" w:rsidP="00A456CE"/>
    <w:p w14:paraId="74853B0B" w14:textId="44856768" w:rsidR="00040CD8" w:rsidRPr="00040CD8" w:rsidRDefault="00040CD8" w:rsidP="00A456CE">
      <w:pPr>
        <w:rPr>
          <w:b/>
          <w:bCs/>
        </w:rPr>
      </w:pPr>
      <w:r>
        <w:t xml:space="preserve">Es el momento de desplegar nuestra App dentro de una máquina </w:t>
      </w:r>
      <w:r>
        <w:rPr>
          <w:b/>
          <w:bCs/>
        </w:rPr>
        <w:t>EC2</w:t>
      </w:r>
    </w:p>
    <w:p w14:paraId="78A5892C" w14:textId="77777777" w:rsidR="00040CD8" w:rsidRDefault="00040CD8" w:rsidP="00A456CE"/>
    <w:p w14:paraId="10AA747B" w14:textId="0D940852" w:rsidR="00EF6165" w:rsidRDefault="00EF6165" w:rsidP="00EF6165">
      <w:r>
        <w:t xml:space="preserve">Para ello, subimos nuestra App dentro de Github como </w:t>
      </w:r>
      <w:r>
        <w:rPr>
          <w:b/>
          <w:bCs/>
        </w:rPr>
        <w:t>public</w:t>
      </w:r>
      <w:r>
        <w:t xml:space="preserve"> para no estar jugando con Tokens</w:t>
      </w:r>
    </w:p>
    <w:p w14:paraId="14BA0BC1" w14:textId="77777777" w:rsidR="00EF6165" w:rsidRDefault="00EF6165" w:rsidP="00EF6165"/>
    <w:p w14:paraId="772B5D24" w14:textId="787B1FBE" w:rsidR="00D9336F" w:rsidRDefault="00D9336F" w:rsidP="00A456CE">
      <w:r>
        <w:rPr>
          <w:noProof/>
        </w:rPr>
        <w:drawing>
          <wp:inline distT="0" distB="0" distL="0" distR="0" wp14:anchorId="267DC2F9" wp14:editId="34CB9B9B">
            <wp:extent cx="5400040" cy="829310"/>
            <wp:effectExtent l="0" t="0" r="0" b="8890"/>
            <wp:docPr id="2019277850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77850" name="Imagen 1" descr="Forma, Rectángul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6EF" w14:textId="2BA13404" w:rsidR="00D9336F" w:rsidRDefault="00EF6165" w:rsidP="00A456CE">
      <w:r>
        <w:rPr>
          <w:noProof/>
        </w:rPr>
        <w:lastRenderedPageBreak/>
        <w:drawing>
          <wp:inline distT="0" distB="0" distL="0" distR="0" wp14:anchorId="62555890" wp14:editId="629E92F7">
            <wp:extent cx="5400040" cy="5386705"/>
            <wp:effectExtent l="0" t="0" r="0" b="4445"/>
            <wp:docPr id="8521793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793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6F19" w14:textId="77777777" w:rsidR="00EF6165" w:rsidRDefault="00EF6165" w:rsidP="00A456CE"/>
    <w:p w14:paraId="4F7C183C" w14:textId="36E36036" w:rsidR="00EF6165" w:rsidRDefault="00EF6165" w:rsidP="00A456CE">
      <w:r>
        <w:rPr>
          <w:noProof/>
        </w:rPr>
        <w:lastRenderedPageBreak/>
        <w:drawing>
          <wp:inline distT="0" distB="0" distL="0" distR="0" wp14:anchorId="4BEEBEB9" wp14:editId="10ACDBFF">
            <wp:extent cx="3262289" cy="3590282"/>
            <wp:effectExtent l="0" t="0" r="0" b="0"/>
            <wp:docPr id="17989664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664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571" cy="35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BA26" w14:textId="77777777" w:rsidR="00EF6165" w:rsidRDefault="00EF6165" w:rsidP="00A456CE"/>
    <w:p w14:paraId="1F0B278B" w14:textId="00E6029E" w:rsidR="00EF6165" w:rsidRDefault="00EF6165" w:rsidP="00A456CE">
      <w:r>
        <w:t>Descargamos las Keys y las ponemos en una ubicación conocida</w:t>
      </w:r>
    </w:p>
    <w:p w14:paraId="5DA5ECD8" w14:textId="77777777" w:rsidR="00EF6165" w:rsidRDefault="00EF6165" w:rsidP="00A456CE"/>
    <w:p w14:paraId="4BA758DA" w14:textId="37B660ED" w:rsidR="00EF6165" w:rsidRDefault="00EF6165" w:rsidP="00A456CE">
      <w:r>
        <w:rPr>
          <w:noProof/>
        </w:rPr>
        <w:drawing>
          <wp:inline distT="0" distB="0" distL="0" distR="0" wp14:anchorId="6AB142A8" wp14:editId="7D034972">
            <wp:extent cx="5400040" cy="2023110"/>
            <wp:effectExtent l="0" t="0" r="0" b="0"/>
            <wp:docPr id="40498148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81480" name="Imagen 1" descr="Interfaz de usuario gráfica, Aplicación, Word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FC01" w14:textId="77777777" w:rsidR="00EF6165" w:rsidRDefault="00EF6165" w:rsidP="00A456CE"/>
    <w:p w14:paraId="55994B06" w14:textId="77777777" w:rsidR="00EF6165" w:rsidRDefault="00EF6165" w:rsidP="00EF6165">
      <w:r>
        <w:t>Pondremos nuestra máquina EC2 dentro del grupo de RDS de MySql y abrimos los puertos para poder acceder a MySQL</w:t>
      </w:r>
    </w:p>
    <w:p w14:paraId="7DA596B8" w14:textId="77777777" w:rsidR="00EF6165" w:rsidRDefault="00EF6165" w:rsidP="00A456CE"/>
    <w:p w14:paraId="4DD7DCB2" w14:textId="6FB006E5" w:rsidR="00EF6165" w:rsidRDefault="00EF6165" w:rsidP="00A456CE">
      <w:r>
        <w:rPr>
          <w:noProof/>
        </w:rPr>
        <w:lastRenderedPageBreak/>
        <w:drawing>
          <wp:inline distT="0" distB="0" distL="0" distR="0" wp14:anchorId="4F057D38" wp14:editId="1521B811">
            <wp:extent cx="4605659" cy="3273354"/>
            <wp:effectExtent l="0" t="0" r="4445" b="3810"/>
            <wp:docPr id="21060069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69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487" cy="32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6EB6" w14:textId="77777777" w:rsidR="00EF6165" w:rsidRDefault="00EF6165" w:rsidP="00A456CE"/>
    <w:p w14:paraId="7DD408D6" w14:textId="69462DFB" w:rsidR="00040CD8" w:rsidRDefault="00EF6165" w:rsidP="00A456CE">
      <w:r>
        <w:t>Escribimos el Bash</w:t>
      </w:r>
    </w:p>
    <w:p w14:paraId="0650917B" w14:textId="77777777" w:rsidR="00EF6165" w:rsidRDefault="00EF6165" w:rsidP="00A456CE"/>
    <w:p w14:paraId="36102ECC" w14:textId="478909FA" w:rsidR="00EF6165" w:rsidRPr="00040CD8" w:rsidRDefault="00EF6165" w:rsidP="00A456CE">
      <w:r>
        <w:rPr>
          <w:noProof/>
        </w:rPr>
        <w:drawing>
          <wp:inline distT="0" distB="0" distL="0" distR="0" wp14:anchorId="6F508FD0" wp14:editId="7AAEEFCF">
            <wp:extent cx="3567843" cy="3233882"/>
            <wp:effectExtent l="0" t="0" r="0" b="5080"/>
            <wp:docPr id="4378260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260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2153" cy="323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4D26" w14:textId="77777777" w:rsidR="00040CD8" w:rsidRDefault="00040CD8" w:rsidP="00A456CE"/>
    <w:p w14:paraId="388E11C7" w14:textId="7B66AACB" w:rsidR="00040CD8" w:rsidRDefault="00040CD8" w:rsidP="00A456CE">
      <w:r w:rsidRPr="00040CD8">
        <w:t>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</w:t>
      </w:r>
    </w:p>
    <w:p w14:paraId="46F19A29" w14:textId="77777777" w:rsidR="00040CD8" w:rsidRDefault="00040CD8" w:rsidP="00A456CE"/>
    <w:p w14:paraId="6F168A8B" w14:textId="31F28472" w:rsidR="00040CD8" w:rsidRDefault="001873A2" w:rsidP="00A456CE">
      <w:r w:rsidRPr="001873A2">
        <w:rPr>
          <w:rFonts w:ascii="-apple-system" w:hAnsi="-apple-system" w:cs="Calibri"/>
          <w:sz w:val="21"/>
          <w:szCs w:val="21"/>
        </w:rPr>
        <w:t>git clone https://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@github.com/serraguti/MvcAWSApiPersonajes.git</w:t>
      </w:r>
    </w:p>
    <w:p w14:paraId="3D747375" w14:textId="77777777" w:rsidR="00040CD8" w:rsidRDefault="00040CD8" w:rsidP="00A456CE"/>
    <w:p w14:paraId="40E7857A" w14:textId="53DD007D" w:rsidR="00040CD8" w:rsidRDefault="00D9336F" w:rsidP="00A456CE">
      <w:r>
        <w:t>Bash de EC2</w:t>
      </w:r>
    </w:p>
    <w:p w14:paraId="298E2EC4" w14:textId="77777777" w:rsidR="00D9336F" w:rsidRDefault="00D9336F" w:rsidP="00A456CE"/>
    <w:p w14:paraId="0F348790" w14:textId="77777777" w:rsidR="00D9336F" w:rsidRDefault="00D9336F" w:rsidP="00D9336F">
      <w:proofErr w:type="gramStart"/>
      <w:r>
        <w:t>#!/</w:t>
      </w:r>
      <w:proofErr w:type="gramEnd"/>
      <w:r>
        <w:t>bin/bash</w:t>
      </w:r>
    </w:p>
    <w:p w14:paraId="6D416824" w14:textId="77777777" w:rsidR="00D9336F" w:rsidRDefault="00D9336F" w:rsidP="00D9336F">
      <w:r>
        <w:t>sudo su</w:t>
      </w:r>
    </w:p>
    <w:p w14:paraId="01451C33" w14:textId="77777777" w:rsidR="00D9336F" w:rsidRDefault="00D9336F" w:rsidP="00D9336F">
      <w:r>
        <w:t>yum update -y</w:t>
      </w:r>
    </w:p>
    <w:p w14:paraId="53579263" w14:textId="77777777" w:rsidR="00D9336F" w:rsidRDefault="00D9336F" w:rsidP="00D9336F">
      <w:r>
        <w:lastRenderedPageBreak/>
        <w:t>yum install httpd -y</w:t>
      </w:r>
    </w:p>
    <w:p w14:paraId="6197D334" w14:textId="77777777" w:rsidR="00D9336F" w:rsidRDefault="00D9336F" w:rsidP="00D9336F">
      <w:r>
        <w:t>yum install git -y</w:t>
      </w:r>
    </w:p>
    <w:p w14:paraId="188E6522" w14:textId="77777777" w:rsidR="00D9336F" w:rsidRDefault="00D9336F" w:rsidP="00D9336F">
      <w:r>
        <w:t>sudo rpm -Uvh https://packages.microsoft.com/config/centos/7/packages-microsoft-prod.rpm</w:t>
      </w:r>
    </w:p>
    <w:p w14:paraId="29CA8AC4" w14:textId="77777777" w:rsidR="00D9336F" w:rsidRDefault="00D9336F" w:rsidP="00D9336F">
      <w:r>
        <w:t>sudo yum install dotnet-sdk-6.0 -y</w:t>
      </w:r>
    </w:p>
    <w:p w14:paraId="5A3A4AA2" w14:textId="77777777" w:rsidR="00D9336F" w:rsidRDefault="00D9336F" w:rsidP="00D9336F">
      <w:r>
        <w:t>sudo yum install dotnet-runtime-6.0 -y</w:t>
      </w:r>
    </w:p>
    <w:p w14:paraId="094E02FE" w14:textId="77777777" w:rsidR="00D9336F" w:rsidRDefault="00D9336F" w:rsidP="00D9336F">
      <w:r>
        <w:t>sudo yum install libunwind -y</w:t>
      </w:r>
    </w:p>
    <w:p w14:paraId="10D59175" w14:textId="77777777" w:rsidR="00D9336F" w:rsidRDefault="00D9336F" w:rsidP="00D9336F">
      <w:r>
        <w:t>sudo yum install mod_ssl -y</w:t>
      </w:r>
    </w:p>
    <w:p w14:paraId="6C39FE68" w14:textId="77777777" w:rsidR="00D9336F" w:rsidRDefault="00D9336F" w:rsidP="00D9336F">
      <w:r>
        <w:t>systemctl start httpd</w:t>
      </w:r>
    </w:p>
    <w:p w14:paraId="07E1D1DF" w14:textId="77777777" w:rsidR="00D9336F" w:rsidRDefault="00D9336F" w:rsidP="00D9336F">
      <w:r>
        <w:t>systemctl enable httpd</w:t>
      </w:r>
    </w:p>
    <w:p w14:paraId="7D3D15AD" w14:textId="77777777" w:rsidR="00D9336F" w:rsidRDefault="00D9336F" w:rsidP="00D9336F">
      <w:r>
        <w:t>sudo iptables -t nat -A PREROUTING -i eth0 -p tcp --dport 80 -j REDIRECT --to-port 5000</w:t>
      </w:r>
    </w:p>
    <w:p w14:paraId="2B757A7F" w14:textId="77777777" w:rsidR="00D9336F" w:rsidRDefault="00D9336F" w:rsidP="00D9336F">
      <w:r>
        <w:t>sudo iptables -t nat -A PREROUTING -i eth0 -p tcp --dport 443 -j REDIRECT --to-port 5001</w:t>
      </w:r>
    </w:p>
    <w:p w14:paraId="54E91C4C" w14:textId="77777777" w:rsidR="00D9336F" w:rsidRDefault="00D9336F" w:rsidP="00D9336F"/>
    <w:p w14:paraId="0DEF785D" w14:textId="198D69BA" w:rsidR="00D9336F" w:rsidRPr="00D9336F" w:rsidRDefault="00D9336F" w:rsidP="00D9336F">
      <w:pPr>
        <w:rPr>
          <w:b/>
          <w:bCs/>
        </w:rPr>
      </w:pPr>
      <w:r>
        <w:rPr>
          <w:b/>
          <w:bCs/>
        </w:rPr>
        <w:t>Comandos extra</w:t>
      </w:r>
    </w:p>
    <w:p w14:paraId="36E938B7" w14:textId="77777777" w:rsidR="00D9336F" w:rsidRDefault="00D9336F" w:rsidP="00D9336F"/>
    <w:p w14:paraId="2C318F69" w14:textId="77777777" w:rsidR="00D9336F" w:rsidRDefault="00D9336F" w:rsidP="00D9336F">
      <w:r>
        <w:t>cd /etc/pki/tls/certs</w:t>
      </w:r>
    </w:p>
    <w:p w14:paraId="04577B33" w14:textId="77777777" w:rsidR="00D9336F" w:rsidRDefault="00D9336F" w:rsidP="00D9336F">
      <w:proofErr w:type="gramStart"/>
      <w:r>
        <w:t>sudo .</w:t>
      </w:r>
      <w:proofErr w:type="gramEnd"/>
      <w:r>
        <w:t>/make-dummy-cert localhost.crt</w:t>
      </w:r>
    </w:p>
    <w:p w14:paraId="2B1E1504" w14:textId="77777777" w:rsidR="00D9336F" w:rsidRDefault="00D9336F" w:rsidP="00D9336F"/>
    <w:p w14:paraId="19DEB5F4" w14:textId="4A0339F0" w:rsidR="00BA7DE3" w:rsidRDefault="00BA7DE3" w:rsidP="00D9336F">
      <w:r>
        <w:rPr>
          <w:rFonts w:ascii="Calibri" w:hAnsi="Calibri" w:cs="Calibri"/>
          <w:b/>
          <w:bCs/>
          <w:sz w:val="22"/>
          <w:szCs w:val="22"/>
        </w:rPr>
        <w:t>sudo iptables -t nat -v -L -n --line-number</w:t>
      </w:r>
    </w:p>
    <w:p w14:paraId="012C039D" w14:textId="7D38E99A" w:rsidR="00D9336F" w:rsidRDefault="00D9336F" w:rsidP="00D9336F">
      <w:r>
        <w:t xml:space="preserve">dotnet run --urls </w:t>
      </w:r>
      <w:hyperlink r:id="rId40" w:history="1">
        <w:r w:rsidRPr="00B52952">
          <w:rPr>
            <w:rStyle w:val="Hipervnculo"/>
          </w:rPr>
          <w:t>https://0.0.0.0:5001</w:t>
        </w:r>
      </w:hyperlink>
    </w:p>
    <w:p w14:paraId="4F2CD35F" w14:textId="77777777" w:rsidR="00D9336F" w:rsidRDefault="00D9336F" w:rsidP="00D9336F"/>
    <w:p w14:paraId="54625EDA" w14:textId="7B68AD80" w:rsidR="00D9336F" w:rsidRDefault="00BA7DE3" w:rsidP="00D9336F">
      <w:r>
        <w:rPr>
          <w:rFonts w:ascii="Calibri" w:hAnsi="Calibri" w:cs="Calibri"/>
          <w:b/>
          <w:bCs/>
          <w:sz w:val="22"/>
          <w:szCs w:val="22"/>
        </w:rPr>
        <w:t>nohup dotnet run --urls "</w:t>
      </w:r>
      <w:hyperlink r:id="rId41" w:history="1">
        <w:r>
          <w:rPr>
            <w:rStyle w:val="Hipervnculo"/>
            <w:rFonts w:ascii="Calibri" w:hAnsi="Calibri" w:cs="Calibri"/>
            <w:b/>
            <w:bCs/>
            <w:sz w:val="22"/>
            <w:szCs w:val="22"/>
          </w:rPr>
          <w:t>https://0.0.0.0:5001</w:t>
        </w:r>
      </w:hyperlink>
      <w:r>
        <w:rPr>
          <w:rFonts w:ascii="Calibri" w:hAnsi="Calibri" w:cs="Calibri"/>
          <w:b/>
          <w:bCs/>
          <w:sz w:val="22"/>
          <w:szCs w:val="22"/>
        </w:rPr>
        <w:t>" &gt; /dev/null 2&gt;&amp;1 &amp;</w:t>
      </w:r>
    </w:p>
    <w:p w14:paraId="3DAF98AF" w14:textId="77777777" w:rsidR="00D9336F" w:rsidRDefault="00D9336F" w:rsidP="00D9336F"/>
    <w:p w14:paraId="33FC0B55" w14:textId="0FB5FC89" w:rsidR="00040CD8" w:rsidRDefault="00BA7DE3" w:rsidP="00A456CE">
      <w:r>
        <w:rPr>
          <w:rFonts w:ascii="Calibri" w:hAnsi="Calibri" w:cs="Calibri"/>
          <w:b/>
          <w:bCs/>
          <w:sz w:val="22"/>
          <w:szCs w:val="22"/>
        </w:rPr>
        <w:t>sudo iptables -t nat --delete PREROUTING 1</w:t>
      </w:r>
    </w:p>
    <w:p w14:paraId="62CB4D6A" w14:textId="77777777" w:rsidR="00885DC6" w:rsidRDefault="00885DC6" w:rsidP="00A456CE"/>
    <w:p w14:paraId="742BF463" w14:textId="2B1AF8C5" w:rsidR="000C7EDE" w:rsidRDefault="000C7EDE" w:rsidP="00A456CE">
      <w:r>
        <w:t>Abrimos los puertos necesarios en nuestro Grupo de seguridad</w:t>
      </w:r>
    </w:p>
    <w:p w14:paraId="0CA904EA" w14:textId="77777777" w:rsidR="000C7EDE" w:rsidRDefault="000C7EDE" w:rsidP="00A456CE"/>
    <w:p w14:paraId="4764DCC7" w14:textId="62B312F6" w:rsidR="000C7EDE" w:rsidRDefault="000C7EDE" w:rsidP="00A456CE">
      <w:r>
        <w:rPr>
          <w:noProof/>
        </w:rPr>
        <w:drawing>
          <wp:inline distT="0" distB="0" distL="0" distR="0" wp14:anchorId="0AEB507F" wp14:editId="070458F8">
            <wp:extent cx="5400040" cy="1982470"/>
            <wp:effectExtent l="0" t="0" r="0" b="0"/>
            <wp:docPr id="19538852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85277" name="Imagen 1" descr="Interfaz de usuario gráfica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7F89" w14:textId="77777777" w:rsidR="000C7EDE" w:rsidRDefault="000C7EDE" w:rsidP="00A456CE"/>
    <w:p w14:paraId="6F0A48E8" w14:textId="085198CD" w:rsidR="00780638" w:rsidRDefault="00BA7DE3" w:rsidP="00A456CE">
      <w:r>
        <w:t>Una vez iniciada nuestra máquina</w:t>
      </w:r>
      <w:r w:rsidR="000C7EDE">
        <w:t>, nos conectamos</w:t>
      </w:r>
    </w:p>
    <w:p w14:paraId="30072B3A" w14:textId="77777777" w:rsidR="00780638" w:rsidRDefault="00780638" w:rsidP="00A456CE"/>
    <w:p w14:paraId="3A461CA9" w14:textId="1981BAF3" w:rsidR="00780638" w:rsidRDefault="000C7EDE" w:rsidP="00A456CE">
      <w:r>
        <w:rPr>
          <w:noProof/>
        </w:rPr>
        <w:lastRenderedPageBreak/>
        <w:drawing>
          <wp:inline distT="0" distB="0" distL="0" distR="0" wp14:anchorId="20EDCD0D" wp14:editId="43C718C6">
            <wp:extent cx="5400040" cy="2025015"/>
            <wp:effectExtent l="0" t="0" r="0" b="0"/>
            <wp:docPr id="8124827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82784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6344" w14:textId="77777777" w:rsidR="000C7EDE" w:rsidRDefault="000C7EDE" w:rsidP="00A456CE"/>
    <w:p w14:paraId="66DB85DE" w14:textId="4B2426EB" w:rsidR="000C7EDE" w:rsidRDefault="000C7EDE" w:rsidP="00A456CE">
      <w:r>
        <w:t>mkdir /var/</w:t>
      </w:r>
      <w:proofErr w:type="spellStart"/>
      <w:r>
        <w:t>mvcs</w:t>
      </w:r>
      <w:proofErr w:type="spellEnd"/>
    </w:p>
    <w:p w14:paraId="27DCE827" w14:textId="7D830D12" w:rsidR="000C7EDE" w:rsidRDefault="000C7EDE" w:rsidP="00A456CE">
      <w:r>
        <w:t>cd /var/</w:t>
      </w:r>
      <w:proofErr w:type="spellStart"/>
      <w:r>
        <w:t>mvcs</w:t>
      </w:r>
      <w:proofErr w:type="spellEnd"/>
    </w:p>
    <w:p w14:paraId="135822F2" w14:textId="77777777" w:rsidR="00780638" w:rsidRDefault="00780638" w:rsidP="00A456CE"/>
    <w:p w14:paraId="0C53231E" w14:textId="77777777" w:rsidR="000C7EDE" w:rsidRDefault="000C7EDE" w:rsidP="000C7EDE">
      <w:r w:rsidRPr="001873A2">
        <w:rPr>
          <w:rFonts w:ascii="-apple-system" w:hAnsi="-apple-system" w:cs="Calibri"/>
          <w:sz w:val="21"/>
          <w:szCs w:val="21"/>
        </w:rPr>
        <w:t>git clone https://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@github.com/serraguti/MvcAWSApiPersonajes.git</w:t>
      </w:r>
    </w:p>
    <w:p w14:paraId="11B0FE8D" w14:textId="77777777" w:rsidR="000C7EDE" w:rsidRDefault="000C7EDE" w:rsidP="00A456CE"/>
    <w:p w14:paraId="0C087894" w14:textId="2FE09236" w:rsidR="00A979FC" w:rsidRDefault="000C7EDE" w:rsidP="00A456CE">
      <w:r>
        <w:t>Entramos en nuestra máquina y todo funciona, excepto nuestra funcionalidad S3 al subir un fichero</w:t>
      </w:r>
    </w:p>
    <w:p w14:paraId="5A4F9AB5" w14:textId="77777777" w:rsidR="000C7EDE" w:rsidRDefault="000C7EDE" w:rsidP="00A456CE"/>
    <w:p w14:paraId="7B918F39" w14:textId="453D5379" w:rsidR="000C7EDE" w:rsidRDefault="000C7EDE" w:rsidP="00A456CE">
      <w:r>
        <w:rPr>
          <w:noProof/>
        </w:rPr>
        <w:drawing>
          <wp:inline distT="0" distB="0" distL="0" distR="0" wp14:anchorId="5CB821BF" wp14:editId="2277B82B">
            <wp:extent cx="5400040" cy="1772920"/>
            <wp:effectExtent l="0" t="0" r="0" b="0"/>
            <wp:docPr id="8846906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06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832F" w14:textId="77777777" w:rsidR="000C7EDE" w:rsidRDefault="000C7EDE" w:rsidP="00A456CE"/>
    <w:p w14:paraId="50B4EAA8" w14:textId="471FD384" w:rsidR="000C7EDE" w:rsidRDefault="000C7EDE" w:rsidP="00A456CE">
      <w:r>
        <w:t>Debemos crear un Role de IAM con permisos sobre S3 y ponerlo en nuestra máquina</w:t>
      </w:r>
    </w:p>
    <w:p w14:paraId="1258FDCA" w14:textId="77777777" w:rsidR="000C7EDE" w:rsidRDefault="000C7EDE" w:rsidP="00A456CE"/>
    <w:p w14:paraId="3BFEBB87" w14:textId="60A44E31" w:rsidR="000C7EDE" w:rsidRDefault="000C7EDE" w:rsidP="00A456CE">
      <w:r>
        <w:rPr>
          <w:noProof/>
        </w:rPr>
        <w:drawing>
          <wp:inline distT="0" distB="0" distL="0" distR="0" wp14:anchorId="1A588DF0" wp14:editId="21F2A717">
            <wp:extent cx="5400040" cy="793115"/>
            <wp:effectExtent l="0" t="0" r="0" b="6985"/>
            <wp:docPr id="6075633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3321" name="Imagen 1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9BE8" w14:textId="77777777" w:rsidR="000C7EDE" w:rsidRDefault="000C7EDE" w:rsidP="00A456CE"/>
    <w:p w14:paraId="4333848E" w14:textId="397E5DB0" w:rsidR="000C7EDE" w:rsidRDefault="000C7EDE" w:rsidP="00A456CE">
      <w:r>
        <w:rPr>
          <w:noProof/>
        </w:rPr>
        <w:drawing>
          <wp:inline distT="0" distB="0" distL="0" distR="0" wp14:anchorId="3FDD02B4" wp14:editId="4DB943CA">
            <wp:extent cx="5400040" cy="1154430"/>
            <wp:effectExtent l="0" t="0" r="0" b="7620"/>
            <wp:docPr id="15815145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14551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EDB5" w14:textId="3DA32D19" w:rsidR="000C7EDE" w:rsidRDefault="000C7EDE" w:rsidP="00A456CE">
      <w:r>
        <w:rPr>
          <w:noProof/>
        </w:rPr>
        <w:lastRenderedPageBreak/>
        <w:drawing>
          <wp:inline distT="0" distB="0" distL="0" distR="0" wp14:anchorId="3805F5D1" wp14:editId="227BA4BF">
            <wp:extent cx="5400040" cy="2675255"/>
            <wp:effectExtent l="0" t="0" r="0" b="0"/>
            <wp:docPr id="16879085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085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D611" w14:textId="77777777" w:rsidR="000C7EDE" w:rsidRDefault="000C7EDE" w:rsidP="00A456CE"/>
    <w:p w14:paraId="7DFE6227" w14:textId="122DF547" w:rsidR="000C7EDE" w:rsidRDefault="000C7EDE" w:rsidP="00A456CE">
      <w:r>
        <w:rPr>
          <w:noProof/>
        </w:rPr>
        <w:drawing>
          <wp:inline distT="0" distB="0" distL="0" distR="0" wp14:anchorId="08276AC8" wp14:editId="027EA6C9">
            <wp:extent cx="3814675" cy="1847229"/>
            <wp:effectExtent l="0" t="0" r="0" b="635"/>
            <wp:docPr id="1005079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79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1718" cy="1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A00D" w14:textId="77777777" w:rsidR="000C7EDE" w:rsidRDefault="000C7EDE" w:rsidP="00A456CE"/>
    <w:p w14:paraId="3922DB68" w14:textId="09461DCD" w:rsidR="000C7EDE" w:rsidRDefault="000C7EDE" w:rsidP="00A456CE">
      <w:r>
        <w:rPr>
          <w:noProof/>
        </w:rPr>
        <w:drawing>
          <wp:inline distT="0" distB="0" distL="0" distR="0" wp14:anchorId="61F1F360" wp14:editId="6E6BEF87">
            <wp:extent cx="3797846" cy="2655009"/>
            <wp:effectExtent l="0" t="0" r="0" b="0"/>
            <wp:docPr id="2747770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770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9301" cy="26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55A6" w14:textId="77777777" w:rsidR="00A979FC" w:rsidRDefault="00A979FC" w:rsidP="00A456CE"/>
    <w:p w14:paraId="6FB66EBE" w14:textId="040781A3" w:rsidR="0006520D" w:rsidRDefault="000C7EDE" w:rsidP="00A456CE">
      <w:r>
        <w:t>Volvemos a EC2 y entramos en nuestra máquina</w:t>
      </w:r>
    </w:p>
    <w:p w14:paraId="6E17DA60" w14:textId="77777777" w:rsidR="000C7EDE" w:rsidRDefault="000C7EDE" w:rsidP="00A456CE"/>
    <w:p w14:paraId="348F7266" w14:textId="0DC8C706" w:rsidR="000C7EDE" w:rsidRDefault="000C7EDE" w:rsidP="00A456CE">
      <w:r>
        <w:rPr>
          <w:noProof/>
        </w:rPr>
        <w:lastRenderedPageBreak/>
        <w:drawing>
          <wp:inline distT="0" distB="0" distL="0" distR="0" wp14:anchorId="6A87E7A6" wp14:editId="6273A356">
            <wp:extent cx="5400040" cy="1167765"/>
            <wp:effectExtent l="0" t="0" r="0" b="0"/>
            <wp:docPr id="169980925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09254" name="Imagen 1" descr="Interfaz de usuario gráfica, Aplicación, Word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FCBA" w14:textId="77777777" w:rsidR="000C7EDE" w:rsidRDefault="000C7EDE" w:rsidP="00A456CE"/>
    <w:p w14:paraId="706AF5C7" w14:textId="1ED767D9" w:rsidR="000C7EDE" w:rsidRDefault="000C7EDE" w:rsidP="00A456CE">
      <w:r>
        <w:rPr>
          <w:noProof/>
        </w:rPr>
        <w:drawing>
          <wp:inline distT="0" distB="0" distL="0" distR="0" wp14:anchorId="48B7B54A" wp14:editId="29F649F5">
            <wp:extent cx="3388329" cy="1917291"/>
            <wp:effectExtent l="0" t="0" r="3175" b="6985"/>
            <wp:docPr id="2092740458" name="Imagen 1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40458" name="Imagen 1" descr="Interfaz de usuario gráfica, Texto, Aplicación, Correo electrónico, Team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2615" cy="19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8CBF" w14:textId="77777777" w:rsidR="000C7EDE" w:rsidRDefault="000C7EDE" w:rsidP="00A456CE"/>
    <w:p w14:paraId="02E90FB8" w14:textId="00CE60F6" w:rsidR="000C7EDE" w:rsidRDefault="000C7EDE" w:rsidP="00A456CE">
      <w:r>
        <w:t>Y podremos visualizar todo en correcto funcionamiento</w:t>
      </w:r>
    </w:p>
    <w:p w14:paraId="74CE7347" w14:textId="77777777" w:rsidR="000C7EDE" w:rsidRDefault="000C7EDE" w:rsidP="00A456CE"/>
    <w:p w14:paraId="640D0E12" w14:textId="311E1B4A" w:rsidR="000C7EDE" w:rsidRDefault="000C7EDE" w:rsidP="00A456CE">
      <w:r>
        <w:rPr>
          <w:noProof/>
        </w:rPr>
        <w:drawing>
          <wp:inline distT="0" distB="0" distL="0" distR="0" wp14:anchorId="6B09A139" wp14:editId="6C0D01BE">
            <wp:extent cx="1935387" cy="1752091"/>
            <wp:effectExtent l="0" t="0" r="8255" b="635"/>
            <wp:docPr id="32103651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3651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2626" cy="17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BBE" w14:textId="77777777" w:rsidR="000C7EDE" w:rsidRDefault="000C7EDE" w:rsidP="00A456CE"/>
    <w:p w14:paraId="451FA471" w14:textId="77777777" w:rsidR="000C7EDE" w:rsidRDefault="000C7EDE" w:rsidP="00A456CE"/>
    <w:p w14:paraId="2F9A279C" w14:textId="77777777" w:rsidR="000C7EDE" w:rsidRDefault="000C7EDE" w:rsidP="00A456CE"/>
    <w:p w14:paraId="1E20F6A1" w14:textId="77777777" w:rsidR="000C7EDE" w:rsidRDefault="000C7EDE" w:rsidP="00A456CE"/>
    <w:p w14:paraId="008F8ECA" w14:textId="77777777" w:rsidR="000C7EDE" w:rsidRDefault="000C7EDE" w:rsidP="00A456CE"/>
    <w:p w14:paraId="38268B1B" w14:textId="77777777" w:rsidR="000C7EDE" w:rsidRDefault="000C7EDE" w:rsidP="00A456CE"/>
    <w:p w14:paraId="350AA96B" w14:textId="77777777" w:rsidR="0006520D" w:rsidRDefault="0006520D" w:rsidP="00A456CE"/>
    <w:p w14:paraId="54AF5B9E" w14:textId="77777777" w:rsidR="007B6B9A" w:rsidRDefault="007B6B9A" w:rsidP="00A456CE"/>
    <w:p w14:paraId="69BCA3DC" w14:textId="77777777" w:rsidR="007B6B9A" w:rsidRDefault="007B6B9A" w:rsidP="00A456CE"/>
    <w:p w14:paraId="30AF16D6" w14:textId="77777777" w:rsidR="007B6B9A" w:rsidRDefault="007B6B9A" w:rsidP="00A456CE"/>
    <w:p w14:paraId="7B47C6D5" w14:textId="77777777" w:rsidR="00EC721E" w:rsidRDefault="00EC721E" w:rsidP="00A456CE"/>
    <w:p w14:paraId="278E7E80" w14:textId="77777777" w:rsidR="00EC721E" w:rsidRDefault="00EC721E" w:rsidP="00A456CE"/>
    <w:p w14:paraId="761987B8" w14:textId="77777777" w:rsidR="00EC721E" w:rsidRDefault="00EC721E" w:rsidP="00A456CE"/>
    <w:p w14:paraId="4B8D55EF" w14:textId="77777777" w:rsidR="00EC721E" w:rsidRDefault="00EC721E" w:rsidP="00A456CE"/>
    <w:p w14:paraId="4B63D7F0" w14:textId="77777777" w:rsidR="00EC721E" w:rsidRDefault="00EC721E" w:rsidP="00A456CE"/>
    <w:p w14:paraId="77779CBA" w14:textId="77777777" w:rsidR="00051FE8" w:rsidRDefault="00051FE8" w:rsidP="00A456CE"/>
    <w:sectPr w:rsidR="00051FE8" w:rsidSect="00C34E83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AD76C" w14:textId="77777777" w:rsidR="000329D5" w:rsidRDefault="000329D5">
      <w:r>
        <w:separator/>
      </w:r>
    </w:p>
  </w:endnote>
  <w:endnote w:type="continuationSeparator" w:id="0">
    <w:p w14:paraId="2E8E7933" w14:textId="77777777" w:rsidR="000329D5" w:rsidRDefault="00032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-apple-syste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2CCC4" w14:textId="77777777" w:rsidR="00DF7D90" w:rsidRDefault="00C34E83">
    <w:pPr>
      <w:pStyle w:val="Piedepgina"/>
      <w:pBdr>
        <w:top w:val="single" w:sz="4" w:space="1" w:color="auto"/>
      </w:pBdr>
      <w:jc w:val="right"/>
    </w:pPr>
    <w:r>
      <w:rPr>
        <w:rStyle w:val="Nmerodepgina"/>
      </w:rPr>
      <w:fldChar w:fldCharType="begin"/>
    </w:r>
    <w:r w:rsidR="00DF7D90"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76D63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DC694" w14:textId="77777777" w:rsidR="000329D5" w:rsidRDefault="000329D5">
      <w:r>
        <w:separator/>
      </w:r>
    </w:p>
  </w:footnote>
  <w:footnote w:type="continuationSeparator" w:id="0">
    <w:p w14:paraId="3E63A53D" w14:textId="77777777" w:rsidR="000329D5" w:rsidRDefault="000329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9A381" w14:textId="61AD4F89" w:rsidR="00DF7D90" w:rsidRPr="005B7B67" w:rsidRDefault="007F5FD3" w:rsidP="007F5FD3">
    <w:pPr>
      <w:pStyle w:val="Encabezado"/>
      <w:pBdr>
        <w:bottom w:val="single" w:sz="4" w:space="1" w:color="auto"/>
      </w:pBdr>
    </w:pPr>
    <w:r>
      <w:rPr>
        <w:noProof/>
        <w:szCs w:val="20"/>
      </w:rPr>
      <w:drawing>
        <wp:inline distT="0" distB="0" distL="0" distR="0" wp14:anchorId="308DD939" wp14:editId="32710B8C">
          <wp:extent cx="469900" cy="207645"/>
          <wp:effectExtent l="0" t="0" r="6350" b="1905"/>
          <wp:docPr id="3" name="Imagen 3" descr="Un dibujo de una cara feliz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Un dibujo de una cara feliz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0534" cy="2256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F4018">
      <w:rPr>
        <w:szCs w:val="20"/>
      </w:rPr>
      <w:tab/>
    </w:r>
    <w:r w:rsidR="004F4018">
      <w:rPr>
        <w:szCs w:val="20"/>
      </w:rPr>
      <w:tab/>
    </w:r>
    <w:r>
      <w:rPr>
        <w:szCs w:val="20"/>
      </w:rPr>
      <w:t>AMAZON WEB SERVICES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D733F6"/>
    <w:multiLevelType w:val="hybridMultilevel"/>
    <w:tmpl w:val="1E30812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47287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655"/>
    <w:rsid w:val="000141B5"/>
    <w:rsid w:val="000312D6"/>
    <w:rsid w:val="000320FC"/>
    <w:rsid w:val="000329D5"/>
    <w:rsid w:val="00040CD8"/>
    <w:rsid w:val="000424C7"/>
    <w:rsid w:val="000454AB"/>
    <w:rsid w:val="00045728"/>
    <w:rsid w:val="00050A9D"/>
    <w:rsid w:val="00051612"/>
    <w:rsid w:val="00051FE8"/>
    <w:rsid w:val="00052DB5"/>
    <w:rsid w:val="0005560E"/>
    <w:rsid w:val="0006520D"/>
    <w:rsid w:val="00074748"/>
    <w:rsid w:val="00076B42"/>
    <w:rsid w:val="00080BE0"/>
    <w:rsid w:val="00080FD0"/>
    <w:rsid w:val="000939D0"/>
    <w:rsid w:val="000974EC"/>
    <w:rsid w:val="000A0FB9"/>
    <w:rsid w:val="000C7EDE"/>
    <w:rsid w:val="000D5FF5"/>
    <w:rsid w:val="000E63A8"/>
    <w:rsid w:val="0011481B"/>
    <w:rsid w:val="001171F0"/>
    <w:rsid w:val="0012150B"/>
    <w:rsid w:val="00123CAD"/>
    <w:rsid w:val="00125FE2"/>
    <w:rsid w:val="0013291A"/>
    <w:rsid w:val="00147DD9"/>
    <w:rsid w:val="00156231"/>
    <w:rsid w:val="00163730"/>
    <w:rsid w:val="00174323"/>
    <w:rsid w:val="00175649"/>
    <w:rsid w:val="00181371"/>
    <w:rsid w:val="00185858"/>
    <w:rsid w:val="001873A2"/>
    <w:rsid w:val="00187D83"/>
    <w:rsid w:val="00195617"/>
    <w:rsid w:val="001B49A8"/>
    <w:rsid w:val="001C5ECC"/>
    <w:rsid w:val="001C6BC1"/>
    <w:rsid w:val="001C796E"/>
    <w:rsid w:val="001E7762"/>
    <w:rsid w:val="001F061C"/>
    <w:rsid w:val="0020039E"/>
    <w:rsid w:val="00205651"/>
    <w:rsid w:val="00220489"/>
    <w:rsid w:val="00222381"/>
    <w:rsid w:val="00231280"/>
    <w:rsid w:val="00235CF5"/>
    <w:rsid w:val="002441D8"/>
    <w:rsid w:val="00244B53"/>
    <w:rsid w:val="00263511"/>
    <w:rsid w:val="002668F0"/>
    <w:rsid w:val="002701E6"/>
    <w:rsid w:val="002703AE"/>
    <w:rsid w:val="00283280"/>
    <w:rsid w:val="002848F6"/>
    <w:rsid w:val="002877D6"/>
    <w:rsid w:val="002907C8"/>
    <w:rsid w:val="002A27F7"/>
    <w:rsid w:val="002A4474"/>
    <w:rsid w:val="002A45A9"/>
    <w:rsid w:val="002A70A7"/>
    <w:rsid w:val="002B1E2F"/>
    <w:rsid w:val="002D0892"/>
    <w:rsid w:val="002D5110"/>
    <w:rsid w:val="002D695B"/>
    <w:rsid w:val="002E3F14"/>
    <w:rsid w:val="002F1E8F"/>
    <w:rsid w:val="002F22A2"/>
    <w:rsid w:val="002F424F"/>
    <w:rsid w:val="002F721D"/>
    <w:rsid w:val="003005BC"/>
    <w:rsid w:val="00306426"/>
    <w:rsid w:val="0033160A"/>
    <w:rsid w:val="00342037"/>
    <w:rsid w:val="00355F8C"/>
    <w:rsid w:val="0036624A"/>
    <w:rsid w:val="003763E9"/>
    <w:rsid w:val="00376D63"/>
    <w:rsid w:val="00377D6C"/>
    <w:rsid w:val="0038087F"/>
    <w:rsid w:val="00382F93"/>
    <w:rsid w:val="0038545D"/>
    <w:rsid w:val="003A6A06"/>
    <w:rsid w:val="003E0FAD"/>
    <w:rsid w:val="003E5A28"/>
    <w:rsid w:val="003E6415"/>
    <w:rsid w:val="003E77E3"/>
    <w:rsid w:val="003F1A7B"/>
    <w:rsid w:val="00400517"/>
    <w:rsid w:val="00404B97"/>
    <w:rsid w:val="00411B68"/>
    <w:rsid w:val="0042523C"/>
    <w:rsid w:val="00437FFB"/>
    <w:rsid w:val="00450C60"/>
    <w:rsid w:val="004518E6"/>
    <w:rsid w:val="004565F6"/>
    <w:rsid w:val="00460895"/>
    <w:rsid w:val="00461C9C"/>
    <w:rsid w:val="004623CC"/>
    <w:rsid w:val="0047264C"/>
    <w:rsid w:val="00485513"/>
    <w:rsid w:val="00485B5B"/>
    <w:rsid w:val="004906AC"/>
    <w:rsid w:val="004907FB"/>
    <w:rsid w:val="00491512"/>
    <w:rsid w:val="004963E7"/>
    <w:rsid w:val="004A076D"/>
    <w:rsid w:val="004B1655"/>
    <w:rsid w:val="004B6472"/>
    <w:rsid w:val="004F4018"/>
    <w:rsid w:val="0050189A"/>
    <w:rsid w:val="00504223"/>
    <w:rsid w:val="00505FAA"/>
    <w:rsid w:val="005214DB"/>
    <w:rsid w:val="0052589E"/>
    <w:rsid w:val="00532E0A"/>
    <w:rsid w:val="00542C5F"/>
    <w:rsid w:val="00543FB5"/>
    <w:rsid w:val="005674F6"/>
    <w:rsid w:val="005675AC"/>
    <w:rsid w:val="00596AD4"/>
    <w:rsid w:val="005A4166"/>
    <w:rsid w:val="005A49DA"/>
    <w:rsid w:val="005A4A42"/>
    <w:rsid w:val="005B5CE4"/>
    <w:rsid w:val="005B7B67"/>
    <w:rsid w:val="005C6087"/>
    <w:rsid w:val="005C608E"/>
    <w:rsid w:val="005C61C4"/>
    <w:rsid w:val="005C6699"/>
    <w:rsid w:val="005D2CA0"/>
    <w:rsid w:val="005D47D9"/>
    <w:rsid w:val="005E1445"/>
    <w:rsid w:val="0060357D"/>
    <w:rsid w:val="00605FF0"/>
    <w:rsid w:val="00616443"/>
    <w:rsid w:val="00633D65"/>
    <w:rsid w:val="00636F9A"/>
    <w:rsid w:val="00645608"/>
    <w:rsid w:val="00652310"/>
    <w:rsid w:val="00655F20"/>
    <w:rsid w:val="00670ABA"/>
    <w:rsid w:val="00682E8A"/>
    <w:rsid w:val="0069121B"/>
    <w:rsid w:val="006913CA"/>
    <w:rsid w:val="00691555"/>
    <w:rsid w:val="006A45DA"/>
    <w:rsid w:val="006B4141"/>
    <w:rsid w:val="006C119F"/>
    <w:rsid w:val="006D1BFF"/>
    <w:rsid w:val="006D2231"/>
    <w:rsid w:val="006D7B24"/>
    <w:rsid w:val="00711BE9"/>
    <w:rsid w:val="00716390"/>
    <w:rsid w:val="007172AD"/>
    <w:rsid w:val="007214BB"/>
    <w:rsid w:val="00725420"/>
    <w:rsid w:val="00726C30"/>
    <w:rsid w:val="00730EC8"/>
    <w:rsid w:val="007312ED"/>
    <w:rsid w:val="0073475D"/>
    <w:rsid w:val="00745F8C"/>
    <w:rsid w:val="0074628B"/>
    <w:rsid w:val="00761EE7"/>
    <w:rsid w:val="00775DD1"/>
    <w:rsid w:val="0077641A"/>
    <w:rsid w:val="00780638"/>
    <w:rsid w:val="00785F58"/>
    <w:rsid w:val="007963F6"/>
    <w:rsid w:val="007A4056"/>
    <w:rsid w:val="007A51CC"/>
    <w:rsid w:val="007A7C34"/>
    <w:rsid w:val="007B5BC3"/>
    <w:rsid w:val="007B6B9A"/>
    <w:rsid w:val="007B6C04"/>
    <w:rsid w:val="007B7B47"/>
    <w:rsid w:val="007C7DF8"/>
    <w:rsid w:val="007D2F0B"/>
    <w:rsid w:val="007E439A"/>
    <w:rsid w:val="007F0D57"/>
    <w:rsid w:val="007F23A6"/>
    <w:rsid w:val="007F5FD3"/>
    <w:rsid w:val="00801644"/>
    <w:rsid w:val="008017CD"/>
    <w:rsid w:val="00804687"/>
    <w:rsid w:val="0080552F"/>
    <w:rsid w:val="008117DF"/>
    <w:rsid w:val="00834B7F"/>
    <w:rsid w:val="008363B4"/>
    <w:rsid w:val="00844A25"/>
    <w:rsid w:val="008644C5"/>
    <w:rsid w:val="0087350B"/>
    <w:rsid w:val="00876737"/>
    <w:rsid w:val="00883272"/>
    <w:rsid w:val="00883B70"/>
    <w:rsid w:val="00885DC6"/>
    <w:rsid w:val="0089245B"/>
    <w:rsid w:val="0089268A"/>
    <w:rsid w:val="00893AA9"/>
    <w:rsid w:val="008960A1"/>
    <w:rsid w:val="008C426C"/>
    <w:rsid w:val="008C5D70"/>
    <w:rsid w:val="008C6368"/>
    <w:rsid w:val="008D3266"/>
    <w:rsid w:val="008D621B"/>
    <w:rsid w:val="008E79A9"/>
    <w:rsid w:val="00900136"/>
    <w:rsid w:val="00901F7D"/>
    <w:rsid w:val="00916BB1"/>
    <w:rsid w:val="00924A74"/>
    <w:rsid w:val="00924DA0"/>
    <w:rsid w:val="00932A32"/>
    <w:rsid w:val="0094306C"/>
    <w:rsid w:val="00950130"/>
    <w:rsid w:val="00953E5A"/>
    <w:rsid w:val="009565D9"/>
    <w:rsid w:val="009605C2"/>
    <w:rsid w:val="00973757"/>
    <w:rsid w:val="009824D5"/>
    <w:rsid w:val="00982D49"/>
    <w:rsid w:val="0098592F"/>
    <w:rsid w:val="0099513A"/>
    <w:rsid w:val="00995209"/>
    <w:rsid w:val="009A0552"/>
    <w:rsid w:val="009B36BD"/>
    <w:rsid w:val="009E0108"/>
    <w:rsid w:val="009E64CE"/>
    <w:rsid w:val="009F6834"/>
    <w:rsid w:val="009F6B42"/>
    <w:rsid w:val="00A01E85"/>
    <w:rsid w:val="00A11CA3"/>
    <w:rsid w:val="00A265B9"/>
    <w:rsid w:val="00A35A0A"/>
    <w:rsid w:val="00A35D1A"/>
    <w:rsid w:val="00A456CE"/>
    <w:rsid w:val="00A5289C"/>
    <w:rsid w:val="00A5590E"/>
    <w:rsid w:val="00A55ABB"/>
    <w:rsid w:val="00A57A6D"/>
    <w:rsid w:val="00A72EE6"/>
    <w:rsid w:val="00A77379"/>
    <w:rsid w:val="00A979FC"/>
    <w:rsid w:val="00AA5599"/>
    <w:rsid w:val="00AA5B8F"/>
    <w:rsid w:val="00AB471B"/>
    <w:rsid w:val="00AB737B"/>
    <w:rsid w:val="00AC2CA0"/>
    <w:rsid w:val="00AC2E7F"/>
    <w:rsid w:val="00AE2261"/>
    <w:rsid w:val="00AE4771"/>
    <w:rsid w:val="00B071AC"/>
    <w:rsid w:val="00B24D89"/>
    <w:rsid w:val="00B34A17"/>
    <w:rsid w:val="00B41ADB"/>
    <w:rsid w:val="00B4385E"/>
    <w:rsid w:val="00B54708"/>
    <w:rsid w:val="00B56ACE"/>
    <w:rsid w:val="00B575F7"/>
    <w:rsid w:val="00B80AD0"/>
    <w:rsid w:val="00B87BA1"/>
    <w:rsid w:val="00B90C05"/>
    <w:rsid w:val="00B90C27"/>
    <w:rsid w:val="00BA17CF"/>
    <w:rsid w:val="00BA3F54"/>
    <w:rsid w:val="00BA7ACC"/>
    <w:rsid w:val="00BA7DE3"/>
    <w:rsid w:val="00BC108C"/>
    <w:rsid w:val="00BC1BD4"/>
    <w:rsid w:val="00BD1C10"/>
    <w:rsid w:val="00BD3043"/>
    <w:rsid w:val="00BE50D5"/>
    <w:rsid w:val="00BF3336"/>
    <w:rsid w:val="00BF7F06"/>
    <w:rsid w:val="00C02B8B"/>
    <w:rsid w:val="00C05851"/>
    <w:rsid w:val="00C1077E"/>
    <w:rsid w:val="00C22A5F"/>
    <w:rsid w:val="00C3105D"/>
    <w:rsid w:val="00C346A5"/>
    <w:rsid w:val="00C34E83"/>
    <w:rsid w:val="00C40282"/>
    <w:rsid w:val="00C41B49"/>
    <w:rsid w:val="00C55924"/>
    <w:rsid w:val="00C565B3"/>
    <w:rsid w:val="00C91263"/>
    <w:rsid w:val="00C9152C"/>
    <w:rsid w:val="00C9176E"/>
    <w:rsid w:val="00C931CC"/>
    <w:rsid w:val="00CA0839"/>
    <w:rsid w:val="00CA5814"/>
    <w:rsid w:val="00CC5113"/>
    <w:rsid w:val="00CC76BD"/>
    <w:rsid w:val="00CD0E90"/>
    <w:rsid w:val="00CD10C5"/>
    <w:rsid w:val="00CD54CD"/>
    <w:rsid w:val="00CE1544"/>
    <w:rsid w:val="00CE5C60"/>
    <w:rsid w:val="00CE7441"/>
    <w:rsid w:val="00D05F87"/>
    <w:rsid w:val="00D06F64"/>
    <w:rsid w:val="00D07105"/>
    <w:rsid w:val="00D11CED"/>
    <w:rsid w:val="00D13064"/>
    <w:rsid w:val="00D141D9"/>
    <w:rsid w:val="00D23D35"/>
    <w:rsid w:val="00D27BB7"/>
    <w:rsid w:val="00D3370E"/>
    <w:rsid w:val="00D37B79"/>
    <w:rsid w:val="00D42C9E"/>
    <w:rsid w:val="00D47B06"/>
    <w:rsid w:val="00D50D01"/>
    <w:rsid w:val="00D61E7F"/>
    <w:rsid w:val="00D844C4"/>
    <w:rsid w:val="00D86408"/>
    <w:rsid w:val="00D9336F"/>
    <w:rsid w:val="00DA25CB"/>
    <w:rsid w:val="00DB0F52"/>
    <w:rsid w:val="00DB446B"/>
    <w:rsid w:val="00DC3DB5"/>
    <w:rsid w:val="00DD45B0"/>
    <w:rsid w:val="00DE0CC5"/>
    <w:rsid w:val="00DE277E"/>
    <w:rsid w:val="00DE3B8A"/>
    <w:rsid w:val="00DF2792"/>
    <w:rsid w:val="00DF6D55"/>
    <w:rsid w:val="00DF7D90"/>
    <w:rsid w:val="00E03041"/>
    <w:rsid w:val="00E15A09"/>
    <w:rsid w:val="00E32D3D"/>
    <w:rsid w:val="00E336BD"/>
    <w:rsid w:val="00E457DF"/>
    <w:rsid w:val="00E47678"/>
    <w:rsid w:val="00E543A9"/>
    <w:rsid w:val="00E60177"/>
    <w:rsid w:val="00E71267"/>
    <w:rsid w:val="00E77435"/>
    <w:rsid w:val="00E93165"/>
    <w:rsid w:val="00EA2966"/>
    <w:rsid w:val="00EA3521"/>
    <w:rsid w:val="00EB5271"/>
    <w:rsid w:val="00EC3AC7"/>
    <w:rsid w:val="00EC721E"/>
    <w:rsid w:val="00ED7E83"/>
    <w:rsid w:val="00EE35C2"/>
    <w:rsid w:val="00EE4DEB"/>
    <w:rsid w:val="00EF6165"/>
    <w:rsid w:val="00F00EFA"/>
    <w:rsid w:val="00F103A5"/>
    <w:rsid w:val="00F11361"/>
    <w:rsid w:val="00F20ED6"/>
    <w:rsid w:val="00F24A97"/>
    <w:rsid w:val="00F306F0"/>
    <w:rsid w:val="00F36B53"/>
    <w:rsid w:val="00F44C7A"/>
    <w:rsid w:val="00F45998"/>
    <w:rsid w:val="00F45EE6"/>
    <w:rsid w:val="00F57426"/>
    <w:rsid w:val="00F60960"/>
    <w:rsid w:val="00F63440"/>
    <w:rsid w:val="00F711CD"/>
    <w:rsid w:val="00FB30F8"/>
    <w:rsid w:val="00FC7A5B"/>
    <w:rsid w:val="00FD136B"/>
    <w:rsid w:val="00FD7567"/>
    <w:rsid w:val="00FE7D69"/>
    <w:rsid w:val="00FF1E0C"/>
    <w:rsid w:val="00FF1EE6"/>
    <w:rsid w:val="00FF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9EF9128"/>
  <w15:docId w15:val="{1010C459-CAE2-4819-9DCD-2DB056DE2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EDE"/>
    <w:rPr>
      <w:rFonts w:ascii="Verdana" w:hAnsi="Verdana"/>
      <w:szCs w:val="24"/>
    </w:rPr>
  </w:style>
  <w:style w:type="paragraph" w:styleId="Ttulo1">
    <w:name w:val="heading 1"/>
    <w:basedOn w:val="Normal"/>
    <w:next w:val="Normal"/>
    <w:qFormat/>
    <w:rsid w:val="00C34E83"/>
    <w:pPr>
      <w:keepNext/>
      <w:outlineLvl w:val="0"/>
    </w:pPr>
    <w:rPr>
      <w:b/>
      <w:bCs/>
      <w:lang w:val="en-GB"/>
    </w:rPr>
  </w:style>
  <w:style w:type="paragraph" w:styleId="Ttulo2">
    <w:name w:val="heading 2"/>
    <w:basedOn w:val="Normal"/>
    <w:next w:val="Normal"/>
    <w:qFormat/>
    <w:rsid w:val="00C34E83"/>
    <w:pPr>
      <w:keepNext/>
      <w:jc w:val="center"/>
      <w:outlineLvl w:val="1"/>
    </w:pPr>
    <w:rPr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13CA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36B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C34E8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C34E8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C34E83"/>
  </w:style>
  <w:style w:type="paragraph" w:customStyle="1" w:styleId="Ttulo10">
    <w:name w:val="Título1"/>
    <w:basedOn w:val="Normal"/>
    <w:qFormat/>
    <w:rsid w:val="00C34E83"/>
    <w:pPr>
      <w:jc w:val="center"/>
    </w:pPr>
    <w:rPr>
      <w:b/>
      <w:bCs/>
    </w:rPr>
  </w:style>
  <w:style w:type="character" w:customStyle="1" w:styleId="negrita1">
    <w:name w:val="negrita1"/>
    <w:rsid w:val="00761EE7"/>
    <w:rPr>
      <w:b/>
      <w:bCs/>
    </w:rPr>
  </w:style>
  <w:style w:type="character" w:customStyle="1" w:styleId="resaltarrojo1">
    <w:name w:val="resaltarrojo1"/>
    <w:rsid w:val="00761EE7"/>
    <w:rPr>
      <w:b/>
      <w:bCs/>
      <w:color w:val="CC0000"/>
    </w:rPr>
  </w:style>
  <w:style w:type="paragraph" w:styleId="NormalWeb">
    <w:name w:val="Normal (Web)"/>
    <w:basedOn w:val="Normal"/>
    <w:uiPriority w:val="99"/>
    <w:unhideWhenUsed/>
    <w:rsid w:val="002441D8"/>
    <w:pPr>
      <w:spacing w:before="100" w:beforeAutospacing="1" w:after="100" w:afterAutospacing="1"/>
    </w:pPr>
  </w:style>
  <w:style w:type="character" w:customStyle="1" w:styleId="codigojavarojonegrita1">
    <w:name w:val="codigojavarojonegrita1"/>
    <w:rsid w:val="002441D8"/>
    <w:rPr>
      <w:rFonts w:ascii="Courier New" w:hAnsi="Courier New" w:cs="Courier New" w:hint="default"/>
      <w:b/>
      <w:bCs/>
      <w:color w:val="CC0000"/>
    </w:rPr>
  </w:style>
  <w:style w:type="character" w:customStyle="1" w:styleId="introducrdatos1">
    <w:name w:val="introducrdatos1"/>
    <w:rsid w:val="002441D8"/>
    <w:rPr>
      <w:b/>
      <w:bCs/>
      <w:color w:val="808000"/>
    </w:rPr>
  </w:style>
  <w:style w:type="character" w:customStyle="1" w:styleId="codigojavarojo1">
    <w:name w:val="codigojavarojo1"/>
    <w:rsid w:val="002441D8"/>
    <w:rPr>
      <w:rFonts w:ascii="Courier New" w:hAnsi="Courier New" w:cs="Courier New" w:hint="default"/>
      <w:color w:val="CC0000"/>
    </w:rPr>
  </w:style>
  <w:style w:type="character" w:customStyle="1" w:styleId="resaltarazul1">
    <w:name w:val="resaltarazul1"/>
    <w:rsid w:val="002441D8"/>
    <w:rPr>
      <w:b/>
      <w:bCs/>
      <w:color w:val="000099"/>
    </w:rPr>
  </w:style>
  <w:style w:type="character" w:customStyle="1" w:styleId="pasos1">
    <w:name w:val="pasos1"/>
    <w:rsid w:val="002441D8"/>
    <w:rPr>
      <w:b/>
      <w:bCs/>
      <w:color w:val="000099"/>
    </w:rPr>
  </w:style>
  <w:style w:type="character" w:styleId="Textoennegrita">
    <w:name w:val="Strong"/>
    <w:uiPriority w:val="22"/>
    <w:qFormat/>
    <w:rsid w:val="00876737"/>
    <w:rPr>
      <w:b/>
      <w:bCs/>
    </w:rPr>
  </w:style>
  <w:style w:type="character" w:styleId="CdigoHTML">
    <w:name w:val="HTML Code"/>
    <w:uiPriority w:val="99"/>
    <w:semiHidden/>
    <w:unhideWhenUsed/>
    <w:rsid w:val="00982D49"/>
    <w:rPr>
      <w:rFonts w:ascii="Courier New" w:eastAsia="Times New Roman" w:hAnsi="Courier New" w:cs="Courier New" w:hint="default"/>
      <w:sz w:val="24"/>
      <w:szCs w:val="24"/>
    </w:rPr>
  </w:style>
  <w:style w:type="paragraph" w:customStyle="1" w:styleId="Codigo">
    <w:name w:val="Codigo"/>
    <w:basedOn w:val="Sinespaciado"/>
    <w:link w:val="CodigoCar"/>
    <w:qFormat/>
    <w:rsid w:val="00D47B06"/>
    <w:pPr>
      <w:shd w:val="clear" w:color="auto" w:fill="C6D9F1"/>
    </w:pPr>
    <w:rPr>
      <w:rFonts w:ascii="Calibri" w:eastAsia="Calibri" w:hAnsi="Calibri"/>
      <w:lang w:eastAsia="en-US"/>
    </w:rPr>
  </w:style>
  <w:style w:type="character" w:customStyle="1" w:styleId="CodigoCar">
    <w:name w:val="Codigo Car"/>
    <w:link w:val="Codigo"/>
    <w:rsid w:val="00D47B06"/>
    <w:rPr>
      <w:rFonts w:ascii="Calibri" w:eastAsia="Calibri" w:hAnsi="Calibri"/>
      <w:sz w:val="24"/>
      <w:szCs w:val="24"/>
      <w:shd w:val="clear" w:color="auto" w:fill="C6D9F1"/>
      <w:lang w:eastAsia="en-US"/>
    </w:rPr>
  </w:style>
  <w:style w:type="paragraph" w:styleId="Sinespaciado">
    <w:name w:val="No Spacing"/>
    <w:uiPriority w:val="1"/>
    <w:qFormat/>
    <w:rsid w:val="00D47B06"/>
    <w:rPr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6F9A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CitadestacadaCar">
    <w:name w:val="Cita destacada Car"/>
    <w:link w:val="Citadestacada"/>
    <w:uiPriority w:val="30"/>
    <w:rsid w:val="00636F9A"/>
    <w:rPr>
      <w:rFonts w:ascii="Calibri" w:hAnsi="Calibri"/>
      <w:b/>
      <w:bCs/>
      <w:i/>
      <w:iCs/>
      <w:color w:val="4F81BD"/>
      <w:sz w:val="22"/>
      <w:szCs w:val="22"/>
      <w:lang w:val="en-US" w:eastAsia="en-US" w:bidi="en-US"/>
    </w:rPr>
  </w:style>
  <w:style w:type="character" w:customStyle="1" w:styleId="Ttulo4Car">
    <w:name w:val="Título 4 Car"/>
    <w:link w:val="Ttulo4"/>
    <w:uiPriority w:val="9"/>
    <w:semiHidden/>
    <w:rsid w:val="006913CA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cgHeading">
    <w:name w:val="cgHeading"/>
    <w:basedOn w:val="Normal"/>
    <w:autoRedefine/>
    <w:rsid w:val="00D11CED"/>
    <w:pPr>
      <w:spacing w:after="120" w:line="276" w:lineRule="auto"/>
    </w:pPr>
    <w:rPr>
      <w:rFonts w:ascii="Arial" w:hAnsi="Arial" w:cs="Arial"/>
      <w:b/>
      <w:sz w:val="22"/>
      <w:szCs w:val="22"/>
      <w:lang w:eastAsia="en-US" w:bidi="en-US"/>
    </w:rPr>
  </w:style>
  <w:style w:type="character" w:styleId="Hipervnculo">
    <w:name w:val="Hyperlink"/>
    <w:unhideWhenUsed/>
    <w:rsid w:val="009E0108"/>
    <w:rPr>
      <w:color w:val="0563C1"/>
      <w:u w:val="single"/>
    </w:rPr>
  </w:style>
  <w:style w:type="paragraph" w:styleId="Prrafodelista">
    <w:name w:val="List Paragraph"/>
    <w:basedOn w:val="Normal"/>
    <w:uiPriority w:val="34"/>
    <w:qFormat/>
    <w:rsid w:val="0033160A"/>
    <w:pPr>
      <w:ind w:left="720"/>
      <w:contextualSpacing/>
    </w:pPr>
  </w:style>
  <w:style w:type="paragraph" w:styleId="Textodeglobo">
    <w:name w:val="Balloon Text"/>
    <w:basedOn w:val="Normal"/>
    <w:link w:val="TextodegloboCar"/>
    <w:unhideWhenUsed/>
    <w:rsid w:val="009F6B4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9F6B42"/>
    <w:rPr>
      <w:rFonts w:ascii="Tahoma" w:hAnsi="Tahoma" w:cs="Tahoma"/>
      <w:sz w:val="16"/>
      <w:szCs w:val="16"/>
    </w:rPr>
  </w:style>
  <w:style w:type="character" w:styleId="Hipervnculovisitado">
    <w:name w:val="FollowedHyperlink"/>
    <w:basedOn w:val="Fuentedeprrafopredeter"/>
    <w:semiHidden/>
    <w:unhideWhenUsed/>
    <w:rsid w:val="009B36BD"/>
    <w:rPr>
      <w:color w:val="954F72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36BD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character" w:customStyle="1" w:styleId="apple-converted-space">
    <w:name w:val="apple-converted-space"/>
    <w:basedOn w:val="Fuentedeprrafopredeter"/>
    <w:rsid w:val="009B36BD"/>
  </w:style>
  <w:style w:type="paragraph" w:styleId="HTMLconformatoprevio">
    <w:name w:val="HTML Preformatted"/>
    <w:basedOn w:val="Normal"/>
    <w:link w:val="HTMLconformatoprevioCar"/>
    <w:uiPriority w:val="99"/>
    <w:unhideWhenUsed/>
    <w:rsid w:val="006523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52310"/>
    <w:rPr>
      <w:rFonts w:ascii="Courier New" w:hAnsi="Courier New" w:cs="Courier New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76B42"/>
    <w:rPr>
      <w:color w:val="808080"/>
      <w:shd w:val="clear" w:color="auto" w:fill="E6E6E6"/>
    </w:rPr>
  </w:style>
  <w:style w:type="paragraph" w:styleId="Ttulo">
    <w:name w:val="Title"/>
    <w:basedOn w:val="Normal"/>
    <w:link w:val="TtuloCar"/>
    <w:qFormat/>
    <w:rsid w:val="00076B42"/>
    <w:pPr>
      <w:jc w:val="center"/>
    </w:pPr>
    <w:rPr>
      <w:rFonts w:ascii="Times New Roman" w:hAnsi="Times New Roman"/>
      <w:b/>
      <w:bCs/>
      <w:sz w:val="24"/>
    </w:rPr>
  </w:style>
  <w:style w:type="character" w:customStyle="1" w:styleId="TtuloCar">
    <w:name w:val="Título Car"/>
    <w:basedOn w:val="Fuentedeprrafopredeter"/>
    <w:link w:val="Ttulo"/>
    <w:rsid w:val="00076B42"/>
    <w:rPr>
      <w:b/>
      <w:bCs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2F721D"/>
    <w:rPr>
      <w:color w:val="605E5C"/>
      <w:shd w:val="clear" w:color="auto" w:fill="E1DFDD"/>
    </w:rPr>
  </w:style>
  <w:style w:type="character" w:customStyle="1" w:styleId="token">
    <w:name w:val="token"/>
    <w:basedOn w:val="Fuentedeprrafopredeter"/>
    <w:rsid w:val="005214DB"/>
  </w:style>
  <w:style w:type="character" w:styleId="nfasis">
    <w:name w:val="Emphasis"/>
    <w:basedOn w:val="Fuentedeprrafopredeter"/>
    <w:uiPriority w:val="20"/>
    <w:qFormat/>
    <w:rsid w:val="005214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8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0272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6355">
          <w:marLeft w:val="0"/>
          <w:marRight w:val="0"/>
          <w:marTop w:val="120"/>
          <w:marBottom w:val="210"/>
          <w:divBdr>
            <w:top w:val="single" w:sz="6" w:space="12" w:color="8A6D3B"/>
            <w:left w:val="single" w:sz="6" w:space="12" w:color="8A6D3B"/>
            <w:bottom w:val="single" w:sz="6" w:space="12" w:color="8A6D3B"/>
            <w:right w:val="single" w:sz="6" w:space="12" w:color="8A6D3B"/>
          </w:divBdr>
        </w:div>
        <w:div w:id="1805077301">
          <w:marLeft w:val="0"/>
          <w:marRight w:val="0"/>
          <w:marTop w:val="120"/>
          <w:marBottom w:val="210"/>
          <w:divBdr>
            <w:top w:val="single" w:sz="6" w:space="12" w:color="3C763D"/>
            <w:left w:val="single" w:sz="6" w:space="12" w:color="3C763D"/>
            <w:bottom w:val="single" w:sz="6" w:space="12" w:color="3C763D"/>
            <w:right w:val="single" w:sz="6" w:space="12" w:color="3C763D"/>
          </w:divBdr>
        </w:div>
        <w:div w:id="557593923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661667015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  <w:div w:id="1790779259">
          <w:marLeft w:val="0"/>
          <w:marRight w:val="0"/>
          <w:marTop w:val="120"/>
          <w:marBottom w:val="210"/>
          <w:divBdr>
            <w:top w:val="single" w:sz="6" w:space="12" w:color="0070A7"/>
            <w:left w:val="single" w:sz="6" w:space="12" w:color="0070A7"/>
            <w:bottom w:val="single" w:sz="6" w:space="12" w:color="0070A7"/>
            <w:right w:val="single" w:sz="6" w:space="12" w:color="0070A7"/>
          </w:divBdr>
        </w:div>
      </w:divsChild>
    </w:div>
    <w:div w:id="398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1000">
              <w:marLeft w:val="210"/>
              <w:marRight w:val="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0.0.0.0:5001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0.0.0.0:5001" TargetMode="External"/><Relationship Id="rId45" Type="http://schemas.openxmlformats.org/officeDocument/2006/relationships/image" Target="media/image33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M:\Plantillas%20de%20Ejercicios\Asp_NET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A9DCB710FB6114C84AA05E80468D9DB" ma:contentTypeVersion="6" ma:contentTypeDescription="Crear nuevo documento." ma:contentTypeScope="" ma:versionID="5e3c575098387b1630eb15a15a337457">
  <xsd:schema xmlns:xsd="http://www.w3.org/2001/XMLSchema" xmlns:xs="http://www.w3.org/2001/XMLSchema" xmlns:p="http://schemas.microsoft.com/office/2006/metadata/properties" xmlns:ns2="810f9b79-cbfc-4cf1-b457-de11195d2eb4" xmlns:ns3="c2d96a13-a770-4612-9624-00c54ab8431f" targetNamespace="http://schemas.microsoft.com/office/2006/metadata/properties" ma:root="true" ma:fieldsID="f7313fd5923c3562e782560d6e110c27" ns2:_="" ns3:_="">
    <xsd:import namespace="810f9b79-cbfc-4cf1-b457-de11195d2eb4"/>
    <xsd:import namespace="c2d96a13-a770-4612-9624-00c54ab8431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0f9b79-cbfc-4cf1-b457-de11195d2eb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Última vez que se compartió por usuario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Última vez que se compartió por hora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d96a13-a770-4612-9624-00c54ab84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3A419F-CB88-4523-9B7A-DC0C1F4323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0f9b79-cbfc-4cf1-b457-de11195d2eb4"/>
    <ds:schemaRef ds:uri="c2d96a13-a770-4612-9624-00c54ab84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A8C5BFE-78BA-4854-95E6-7403AF9D9AD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89EF6DA-7F87-4F6C-8545-FA410CB42CF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9593429-1881-403E-8DCB-BD1E029D815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Asp_NET.dot</Template>
  <TotalTime>150</TotalTime>
  <Pages>18</Pages>
  <Words>1062</Words>
  <Characters>10772</Characters>
  <Application>Microsoft Office Word</Application>
  <DocSecurity>0</DocSecurity>
  <Lines>89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ESTADIOS JUGADORES JSTL</vt:lpstr>
    </vt:vector>
  </TitlesOfParts>
  <Company/>
  <LinksUpToDate>false</LinksUpToDate>
  <CharactersWithSpaces>11811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ESTADIOS JUGADORES JSTL</dc:title>
  <dc:creator>Paco</dc:creator>
  <cp:keywords>AWS LAMBDA</cp:keywords>
  <cp:lastModifiedBy>Francisco García Serrano</cp:lastModifiedBy>
  <cp:revision>18</cp:revision>
  <cp:lastPrinted>2009-06-26T08:37:00Z</cp:lastPrinted>
  <dcterms:created xsi:type="dcterms:W3CDTF">2023-06-08T17:22:00Z</dcterms:created>
  <dcterms:modified xsi:type="dcterms:W3CDTF">2023-06-08T19:52:00Z</dcterms:modified>
  <cp:category>ASP NET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0x0101001A9DCB710FB6114C84AA05E80468D9DB</vt:lpwstr>
  </property>
</Properties>
</file>